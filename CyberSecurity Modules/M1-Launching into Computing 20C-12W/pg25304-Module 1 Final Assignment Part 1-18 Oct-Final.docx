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2B983" w14:textId="77777777" w:rsidR="00D5413C" w:rsidRPr="00D57BA4" w:rsidRDefault="00D5413C" w:rsidP="00D57BA4">
      <w:pPr>
        <w:pStyle w:val="Photo"/>
        <w:spacing w:before="0" w:after="0" w:line="480" w:lineRule="auto"/>
        <w:rPr>
          <w:sz w:val="24"/>
          <w:szCs w:val="24"/>
        </w:rPr>
      </w:pPr>
      <w:r w:rsidRPr="00D57BA4">
        <w:rPr>
          <w:noProof/>
          <w:sz w:val="24"/>
          <w:szCs w:val="24"/>
          <w:lang w:val="en-GB" w:bidi="en-GB"/>
        </w:rPr>
        <w:drawing>
          <wp:inline distT="0" distB="0" distL="0" distR="0" wp14:anchorId="625724A9" wp14:editId="44264FB2">
            <wp:extent cx="5440680" cy="3611880"/>
            <wp:effectExtent l="0" t="0" r="7620" b="7620"/>
            <wp:docPr id="3" name="Picture 3" descr="Building columns from a perspective looking up, with blue sky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istory_Cover_Image.jpg"/>
                    <pic:cNvPicPr/>
                  </pic:nvPicPr>
                  <pic:blipFill>
                    <a:blip r:embed="rId11">
                      <a:extLst>
                        <a:ext uri="{28A0092B-C50C-407E-A947-70E740481C1C}">
                          <a14:useLocalDpi xmlns:a14="http://schemas.microsoft.com/office/drawing/2010/main" val="0"/>
                        </a:ext>
                      </a:extLst>
                    </a:blip>
                    <a:stretch>
                      <a:fillRect/>
                    </a:stretch>
                  </pic:blipFill>
                  <pic:spPr>
                    <a:xfrm>
                      <a:off x="0" y="0"/>
                      <a:ext cx="5440680" cy="3611880"/>
                    </a:xfrm>
                    <a:prstGeom prst="rect">
                      <a:avLst/>
                    </a:prstGeom>
                  </pic:spPr>
                </pic:pic>
              </a:graphicData>
            </a:graphic>
          </wp:inline>
        </w:drawing>
      </w:r>
    </w:p>
    <w:p w14:paraId="6DE7B53F" w14:textId="77777777" w:rsidR="005E2BD9" w:rsidRPr="00D57BA4" w:rsidRDefault="005E2BD9" w:rsidP="00D57BA4">
      <w:pPr>
        <w:pStyle w:val="ContactInfo"/>
        <w:spacing w:before="0" w:line="480" w:lineRule="auto"/>
        <w:rPr>
          <w:rFonts w:eastAsiaTheme="majorEastAsia" w:cstheme="majorBidi"/>
          <w:b/>
          <w:bCs/>
          <w:color w:val="3F251D" w:themeColor="accent1"/>
          <w:kern w:val="28"/>
          <w:sz w:val="24"/>
          <w:szCs w:val="24"/>
        </w:rPr>
      </w:pPr>
      <w:r w:rsidRPr="00D57BA4">
        <w:rPr>
          <w:rFonts w:eastAsiaTheme="majorEastAsia" w:cstheme="majorBidi"/>
          <w:b/>
          <w:bCs/>
          <w:color w:val="3F251D" w:themeColor="accent1"/>
          <w:kern w:val="28"/>
          <w:sz w:val="24"/>
          <w:szCs w:val="24"/>
        </w:rPr>
        <w:t xml:space="preserve">Evaluating the Development Models of Two Programming Languages </w:t>
      </w:r>
    </w:p>
    <w:p w14:paraId="39DB00AB" w14:textId="08795A61" w:rsidR="006B1F41" w:rsidRPr="00D57BA4" w:rsidRDefault="006B1F41" w:rsidP="00D57BA4">
      <w:pPr>
        <w:pStyle w:val="ContactInfo"/>
        <w:spacing w:before="0" w:line="480" w:lineRule="auto"/>
        <w:rPr>
          <w:rFonts w:cstheme="majorBidi"/>
          <w:sz w:val="24"/>
          <w:szCs w:val="24"/>
          <w:lang w:val="en-GB" w:bidi="en-GB"/>
        </w:rPr>
      </w:pPr>
      <w:r w:rsidRPr="00D57BA4">
        <w:rPr>
          <w:rFonts w:cstheme="majorBidi"/>
          <w:sz w:val="24"/>
          <w:szCs w:val="24"/>
        </w:rPr>
        <w:t xml:space="preserve"> </w:t>
      </w:r>
    </w:p>
    <w:p w14:paraId="37B3DD2B" w14:textId="63C8A9D2" w:rsidR="009F3927" w:rsidRPr="00493FCA" w:rsidRDefault="008128E1" w:rsidP="00D57BA4">
      <w:pPr>
        <w:pStyle w:val="ContactInfo"/>
        <w:spacing w:before="0" w:line="480" w:lineRule="auto"/>
        <w:rPr>
          <w:rFonts w:cstheme="majorBidi"/>
          <w:sz w:val="24"/>
          <w:szCs w:val="24"/>
        </w:rPr>
      </w:pPr>
      <w:r w:rsidRPr="00493FCA">
        <w:rPr>
          <w:rFonts w:cstheme="majorBidi"/>
          <w:sz w:val="24"/>
          <w:szCs w:val="24"/>
        </w:rPr>
        <w:t xml:space="preserve">Launching into Computing </w:t>
      </w:r>
    </w:p>
    <w:p w14:paraId="088523E5" w14:textId="77777777" w:rsidR="00493FCA" w:rsidRDefault="00493FCA" w:rsidP="00D57BA4">
      <w:pPr>
        <w:pStyle w:val="ContactInfo"/>
        <w:spacing w:before="0" w:line="480" w:lineRule="auto"/>
        <w:rPr>
          <w:rFonts w:cstheme="majorBidi"/>
          <w:sz w:val="24"/>
          <w:szCs w:val="24"/>
        </w:rPr>
      </w:pPr>
    </w:p>
    <w:p w14:paraId="0E12C238" w14:textId="77777777" w:rsidR="00493FCA" w:rsidRDefault="00493FCA" w:rsidP="00D57BA4">
      <w:pPr>
        <w:pStyle w:val="ContactInfo"/>
        <w:spacing w:before="0" w:line="480" w:lineRule="auto"/>
        <w:rPr>
          <w:rFonts w:cstheme="majorBidi"/>
          <w:sz w:val="24"/>
          <w:szCs w:val="24"/>
          <w:lang w:val="en-GB" w:bidi="en-GB"/>
        </w:rPr>
      </w:pPr>
    </w:p>
    <w:p w14:paraId="3830EB95" w14:textId="77777777" w:rsidR="00493FCA" w:rsidRDefault="00493FCA" w:rsidP="00D57BA4">
      <w:pPr>
        <w:pStyle w:val="ContactInfo"/>
        <w:spacing w:before="0" w:line="480" w:lineRule="auto"/>
        <w:rPr>
          <w:rFonts w:cstheme="majorBidi"/>
          <w:sz w:val="24"/>
          <w:szCs w:val="24"/>
          <w:lang w:val="en-GB" w:bidi="en-GB"/>
        </w:rPr>
      </w:pPr>
    </w:p>
    <w:p w14:paraId="3DE2C202" w14:textId="77777777" w:rsidR="00493FCA" w:rsidRDefault="00493FCA" w:rsidP="00D57BA4">
      <w:pPr>
        <w:pStyle w:val="ContactInfo"/>
        <w:spacing w:before="0" w:line="480" w:lineRule="auto"/>
        <w:rPr>
          <w:rFonts w:cstheme="majorBidi"/>
          <w:sz w:val="24"/>
          <w:szCs w:val="24"/>
          <w:lang w:val="en-GB" w:bidi="en-GB"/>
        </w:rPr>
      </w:pPr>
    </w:p>
    <w:p w14:paraId="22CE7576" w14:textId="77777777" w:rsidR="00493FCA" w:rsidRPr="00D57BA4" w:rsidRDefault="00493FCA" w:rsidP="00D57BA4">
      <w:pPr>
        <w:pStyle w:val="ContactInfo"/>
        <w:spacing w:before="0" w:line="480" w:lineRule="auto"/>
        <w:rPr>
          <w:rFonts w:cstheme="majorBidi"/>
          <w:sz w:val="24"/>
          <w:szCs w:val="24"/>
          <w:lang w:val="en-GB" w:bidi="en-GB"/>
        </w:rPr>
      </w:pPr>
    </w:p>
    <w:p w14:paraId="57A20086" w14:textId="77777777" w:rsidR="00EE76B2" w:rsidRPr="007E608E" w:rsidRDefault="009F3927" w:rsidP="00D57BA4">
      <w:pPr>
        <w:pStyle w:val="ContactInfo"/>
        <w:spacing w:before="0" w:line="480" w:lineRule="auto"/>
        <w:rPr>
          <w:rFonts w:cstheme="majorBidi"/>
          <w:b/>
          <w:bCs/>
          <w:sz w:val="24"/>
          <w:szCs w:val="24"/>
          <w:lang w:val="en-GB" w:bidi="en-GB"/>
        </w:rPr>
      </w:pPr>
      <w:r w:rsidRPr="007E608E">
        <w:rPr>
          <w:rFonts w:cstheme="majorBidi"/>
          <w:b/>
          <w:bCs/>
          <w:sz w:val="24"/>
          <w:szCs w:val="24"/>
          <w:lang w:val="en-GB" w:bidi="en-GB"/>
        </w:rPr>
        <w:t>Dr. Samuel Danso</w:t>
      </w:r>
    </w:p>
    <w:p w14:paraId="2D505BEC" w14:textId="59AF1BF2" w:rsidR="003422FF" w:rsidRPr="00D57BA4" w:rsidRDefault="00D5413C" w:rsidP="00D57BA4">
      <w:pPr>
        <w:pStyle w:val="ContactInfo"/>
        <w:spacing w:before="0" w:line="480" w:lineRule="auto"/>
        <w:rPr>
          <w:sz w:val="24"/>
          <w:szCs w:val="24"/>
          <w:lang w:val="en-GB" w:bidi="en-GB"/>
        </w:rPr>
      </w:pPr>
      <w:r w:rsidRPr="00D57BA4">
        <w:rPr>
          <w:rFonts w:cstheme="majorBidi"/>
          <w:sz w:val="24"/>
          <w:szCs w:val="24"/>
          <w:lang w:val="en-GB" w:bidi="en-GB"/>
        </w:rPr>
        <w:t xml:space="preserve"> </w:t>
      </w:r>
      <w:r w:rsidR="00E2338C" w:rsidRPr="00D57BA4">
        <w:rPr>
          <w:rFonts w:cstheme="majorBidi"/>
          <w:sz w:val="24"/>
          <w:szCs w:val="24"/>
        </w:rPr>
        <w:t>18</w:t>
      </w:r>
      <w:r w:rsidR="0011726B" w:rsidRPr="00D57BA4">
        <w:rPr>
          <w:rFonts w:cstheme="majorBidi"/>
          <w:sz w:val="24"/>
          <w:szCs w:val="24"/>
        </w:rPr>
        <w:t xml:space="preserve"> October</w:t>
      </w:r>
      <w:r w:rsidR="008E7E1C" w:rsidRPr="00D57BA4">
        <w:rPr>
          <w:rFonts w:cstheme="majorBidi"/>
          <w:sz w:val="24"/>
          <w:szCs w:val="24"/>
        </w:rPr>
        <w:t xml:space="preserve"> 2025</w:t>
      </w:r>
      <w:r w:rsidR="003422FF" w:rsidRPr="00D57BA4">
        <w:rPr>
          <w:sz w:val="24"/>
          <w:szCs w:val="24"/>
          <w:lang w:val="en-GB" w:bidi="en-GB"/>
        </w:rPr>
        <w:br w:type="page"/>
      </w:r>
    </w:p>
    <w:sdt>
      <w:sdtPr>
        <w:rPr>
          <w:rFonts w:asciiTheme="minorHAnsi" w:eastAsiaTheme="minorEastAsia" w:hAnsiTheme="minorHAnsi" w:cstheme="minorBidi"/>
          <w:color w:val="4D322D" w:themeColor="text2"/>
          <w:sz w:val="24"/>
          <w:szCs w:val="24"/>
        </w:rPr>
        <w:id w:val="-1816177660"/>
        <w:docPartObj>
          <w:docPartGallery w:val="Table of Contents"/>
          <w:docPartUnique/>
        </w:docPartObj>
      </w:sdtPr>
      <w:sdtEndPr>
        <w:rPr>
          <w:b/>
          <w:bCs/>
          <w:noProof/>
        </w:rPr>
      </w:sdtEndPr>
      <w:sdtContent>
        <w:p w14:paraId="4B757793" w14:textId="440D3610" w:rsidR="00EF39A5" w:rsidRPr="00D57BA4" w:rsidRDefault="00EF39A5" w:rsidP="00D57BA4">
          <w:pPr>
            <w:pStyle w:val="TOCHeading"/>
            <w:spacing w:after="0" w:line="480" w:lineRule="auto"/>
            <w:jc w:val="center"/>
            <w:rPr>
              <w:rStyle w:val="Heading1Char"/>
              <w:rFonts w:asciiTheme="minorHAnsi" w:hAnsiTheme="minorHAnsi"/>
              <w:sz w:val="24"/>
              <w:szCs w:val="24"/>
            </w:rPr>
          </w:pPr>
          <w:r w:rsidRPr="00D57BA4">
            <w:rPr>
              <w:rStyle w:val="Heading1Char"/>
              <w:rFonts w:asciiTheme="minorHAnsi" w:hAnsiTheme="minorHAnsi"/>
              <w:sz w:val="24"/>
              <w:szCs w:val="24"/>
            </w:rPr>
            <w:t>Contents</w:t>
          </w:r>
        </w:p>
        <w:p w14:paraId="72C38B77" w14:textId="5986BF39" w:rsidR="003C247A" w:rsidRDefault="00EF39A5">
          <w:pPr>
            <w:pStyle w:val="TOC1"/>
            <w:tabs>
              <w:tab w:val="right" w:leader="dot" w:pos="9350"/>
            </w:tabs>
            <w:rPr>
              <w:noProof/>
              <w:color w:val="auto"/>
              <w:kern w:val="2"/>
              <w:sz w:val="24"/>
              <w:szCs w:val="24"/>
              <w:lang w:val="en-GB" w:eastAsia="en-GB"/>
              <w14:ligatures w14:val="standardContextual"/>
            </w:rPr>
          </w:pPr>
          <w:r w:rsidRPr="00D57BA4">
            <w:rPr>
              <w:i/>
              <w:iCs/>
              <w:sz w:val="24"/>
              <w:szCs w:val="24"/>
            </w:rPr>
            <w:fldChar w:fldCharType="begin"/>
          </w:r>
          <w:r w:rsidRPr="00D57BA4">
            <w:rPr>
              <w:sz w:val="24"/>
              <w:szCs w:val="24"/>
            </w:rPr>
            <w:instrText xml:space="preserve"> TOC \o "1-3" \h \z \u </w:instrText>
          </w:r>
          <w:r w:rsidRPr="00D57BA4">
            <w:rPr>
              <w:i/>
              <w:iCs/>
              <w:sz w:val="24"/>
              <w:szCs w:val="24"/>
            </w:rPr>
            <w:fldChar w:fldCharType="separate"/>
          </w:r>
          <w:hyperlink w:anchor="_Toc211702652" w:history="1">
            <w:r w:rsidR="003C247A" w:rsidRPr="002D2BCE">
              <w:rPr>
                <w:rStyle w:val="Hyperlink"/>
                <w:noProof/>
              </w:rPr>
              <w:t>Table of Figures</w:t>
            </w:r>
            <w:r w:rsidR="003C247A">
              <w:rPr>
                <w:noProof/>
                <w:webHidden/>
              </w:rPr>
              <w:tab/>
            </w:r>
            <w:r w:rsidR="003C247A">
              <w:rPr>
                <w:noProof/>
                <w:webHidden/>
              </w:rPr>
              <w:fldChar w:fldCharType="begin"/>
            </w:r>
            <w:r w:rsidR="003C247A">
              <w:rPr>
                <w:noProof/>
                <w:webHidden/>
              </w:rPr>
              <w:instrText xml:space="preserve"> PAGEREF _Toc211702652 \h </w:instrText>
            </w:r>
            <w:r w:rsidR="003C247A">
              <w:rPr>
                <w:noProof/>
                <w:webHidden/>
              </w:rPr>
            </w:r>
            <w:r w:rsidR="003C247A">
              <w:rPr>
                <w:noProof/>
                <w:webHidden/>
              </w:rPr>
              <w:fldChar w:fldCharType="separate"/>
            </w:r>
            <w:r w:rsidR="003C247A">
              <w:rPr>
                <w:noProof/>
                <w:webHidden/>
              </w:rPr>
              <w:t>2</w:t>
            </w:r>
            <w:r w:rsidR="003C247A">
              <w:rPr>
                <w:noProof/>
                <w:webHidden/>
              </w:rPr>
              <w:fldChar w:fldCharType="end"/>
            </w:r>
          </w:hyperlink>
        </w:p>
        <w:p w14:paraId="52CA41C6" w14:textId="651B1CB4" w:rsidR="003C247A" w:rsidRDefault="003C247A">
          <w:pPr>
            <w:pStyle w:val="TOC3"/>
            <w:tabs>
              <w:tab w:val="right" w:leader="dot" w:pos="9350"/>
            </w:tabs>
            <w:rPr>
              <w:i w:val="0"/>
              <w:iCs w:val="0"/>
              <w:noProof/>
              <w:color w:val="auto"/>
              <w:kern w:val="2"/>
              <w:sz w:val="24"/>
              <w:szCs w:val="24"/>
              <w:lang w:val="en-GB" w:eastAsia="en-GB"/>
              <w14:ligatures w14:val="standardContextual"/>
            </w:rPr>
          </w:pPr>
          <w:hyperlink w:anchor="_Toc211702653" w:history="1">
            <w:r w:rsidRPr="002D2BCE">
              <w:rPr>
                <w:rStyle w:val="Hyperlink"/>
                <w:b/>
                <w:bCs/>
                <w:noProof/>
              </w:rPr>
              <w:t>Introduction</w:t>
            </w:r>
            <w:r>
              <w:rPr>
                <w:noProof/>
                <w:webHidden/>
              </w:rPr>
              <w:tab/>
            </w:r>
            <w:r>
              <w:rPr>
                <w:noProof/>
                <w:webHidden/>
              </w:rPr>
              <w:fldChar w:fldCharType="begin"/>
            </w:r>
            <w:r>
              <w:rPr>
                <w:noProof/>
                <w:webHidden/>
              </w:rPr>
              <w:instrText xml:space="preserve"> PAGEREF _Toc211702653 \h </w:instrText>
            </w:r>
            <w:r>
              <w:rPr>
                <w:noProof/>
                <w:webHidden/>
              </w:rPr>
            </w:r>
            <w:r>
              <w:rPr>
                <w:noProof/>
                <w:webHidden/>
              </w:rPr>
              <w:fldChar w:fldCharType="separate"/>
            </w:r>
            <w:r>
              <w:rPr>
                <w:noProof/>
                <w:webHidden/>
              </w:rPr>
              <w:t>3</w:t>
            </w:r>
            <w:r>
              <w:rPr>
                <w:noProof/>
                <w:webHidden/>
              </w:rPr>
              <w:fldChar w:fldCharType="end"/>
            </w:r>
          </w:hyperlink>
        </w:p>
        <w:p w14:paraId="344A3859" w14:textId="2D77F93A" w:rsidR="003C247A" w:rsidRDefault="003C247A">
          <w:pPr>
            <w:pStyle w:val="TOC3"/>
            <w:tabs>
              <w:tab w:val="right" w:leader="dot" w:pos="9350"/>
            </w:tabs>
            <w:rPr>
              <w:i w:val="0"/>
              <w:iCs w:val="0"/>
              <w:noProof/>
              <w:color w:val="auto"/>
              <w:kern w:val="2"/>
              <w:sz w:val="24"/>
              <w:szCs w:val="24"/>
              <w:lang w:val="en-GB" w:eastAsia="en-GB"/>
              <w14:ligatures w14:val="standardContextual"/>
            </w:rPr>
          </w:pPr>
          <w:hyperlink w:anchor="_Toc211702654" w:history="1">
            <w:r w:rsidRPr="002D2BCE">
              <w:rPr>
                <w:rStyle w:val="Hyperlink"/>
                <w:b/>
                <w:bCs/>
                <w:noProof/>
              </w:rPr>
              <w:t>Development Models</w:t>
            </w:r>
            <w:r>
              <w:rPr>
                <w:noProof/>
                <w:webHidden/>
              </w:rPr>
              <w:tab/>
            </w:r>
            <w:r>
              <w:rPr>
                <w:noProof/>
                <w:webHidden/>
              </w:rPr>
              <w:fldChar w:fldCharType="begin"/>
            </w:r>
            <w:r>
              <w:rPr>
                <w:noProof/>
                <w:webHidden/>
              </w:rPr>
              <w:instrText xml:space="preserve"> PAGEREF _Toc211702654 \h </w:instrText>
            </w:r>
            <w:r>
              <w:rPr>
                <w:noProof/>
                <w:webHidden/>
              </w:rPr>
            </w:r>
            <w:r>
              <w:rPr>
                <w:noProof/>
                <w:webHidden/>
              </w:rPr>
              <w:fldChar w:fldCharType="separate"/>
            </w:r>
            <w:r>
              <w:rPr>
                <w:noProof/>
                <w:webHidden/>
              </w:rPr>
              <w:t>3</w:t>
            </w:r>
            <w:r>
              <w:rPr>
                <w:noProof/>
                <w:webHidden/>
              </w:rPr>
              <w:fldChar w:fldCharType="end"/>
            </w:r>
          </w:hyperlink>
        </w:p>
        <w:p w14:paraId="1E608BFF" w14:textId="2D870D5C" w:rsidR="003C247A" w:rsidRDefault="003C247A">
          <w:pPr>
            <w:pStyle w:val="TOC3"/>
            <w:tabs>
              <w:tab w:val="right" w:leader="dot" w:pos="9350"/>
            </w:tabs>
            <w:rPr>
              <w:i w:val="0"/>
              <w:iCs w:val="0"/>
              <w:noProof/>
              <w:color w:val="auto"/>
              <w:kern w:val="2"/>
              <w:sz w:val="24"/>
              <w:szCs w:val="24"/>
              <w:lang w:val="en-GB" w:eastAsia="en-GB"/>
              <w14:ligatures w14:val="standardContextual"/>
            </w:rPr>
          </w:pPr>
          <w:hyperlink w:anchor="_Toc211702655" w:history="1">
            <w:r w:rsidRPr="002D2BCE">
              <w:rPr>
                <w:rStyle w:val="Hyperlink"/>
                <w:b/>
                <w:bCs/>
                <w:noProof/>
              </w:rPr>
              <w:t>Syntax and Readability</w:t>
            </w:r>
            <w:r>
              <w:rPr>
                <w:noProof/>
                <w:webHidden/>
              </w:rPr>
              <w:tab/>
            </w:r>
            <w:r>
              <w:rPr>
                <w:noProof/>
                <w:webHidden/>
              </w:rPr>
              <w:fldChar w:fldCharType="begin"/>
            </w:r>
            <w:r>
              <w:rPr>
                <w:noProof/>
                <w:webHidden/>
              </w:rPr>
              <w:instrText xml:space="preserve"> PAGEREF _Toc211702655 \h </w:instrText>
            </w:r>
            <w:r>
              <w:rPr>
                <w:noProof/>
                <w:webHidden/>
              </w:rPr>
            </w:r>
            <w:r>
              <w:rPr>
                <w:noProof/>
                <w:webHidden/>
              </w:rPr>
              <w:fldChar w:fldCharType="separate"/>
            </w:r>
            <w:r>
              <w:rPr>
                <w:noProof/>
                <w:webHidden/>
              </w:rPr>
              <w:t>5</w:t>
            </w:r>
            <w:r>
              <w:rPr>
                <w:noProof/>
                <w:webHidden/>
              </w:rPr>
              <w:fldChar w:fldCharType="end"/>
            </w:r>
          </w:hyperlink>
        </w:p>
        <w:p w14:paraId="78E76B0F" w14:textId="0A317AB6" w:rsidR="003C247A" w:rsidRDefault="003C247A">
          <w:pPr>
            <w:pStyle w:val="TOC3"/>
            <w:tabs>
              <w:tab w:val="right" w:leader="dot" w:pos="9350"/>
            </w:tabs>
            <w:rPr>
              <w:i w:val="0"/>
              <w:iCs w:val="0"/>
              <w:noProof/>
              <w:color w:val="auto"/>
              <w:kern w:val="2"/>
              <w:sz w:val="24"/>
              <w:szCs w:val="24"/>
              <w:lang w:val="en-GB" w:eastAsia="en-GB"/>
              <w14:ligatures w14:val="standardContextual"/>
            </w:rPr>
          </w:pPr>
          <w:hyperlink w:anchor="_Toc211702656" w:history="1">
            <w:r w:rsidRPr="002D2BCE">
              <w:rPr>
                <w:rStyle w:val="Hyperlink"/>
                <w:b/>
                <w:bCs/>
                <w:noProof/>
              </w:rPr>
              <w:t>Performance Efficiency</w:t>
            </w:r>
            <w:r>
              <w:rPr>
                <w:noProof/>
                <w:webHidden/>
              </w:rPr>
              <w:tab/>
            </w:r>
            <w:r>
              <w:rPr>
                <w:noProof/>
                <w:webHidden/>
              </w:rPr>
              <w:fldChar w:fldCharType="begin"/>
            </w:r>
            <w:r>
              <w:rPr>
                <w:noProof/>
                <w:webHidden/>
              </w:rPr>
              <w:instrText xml:space="preserve"> PAGEREF _Toc211702656 \h </w:instrText>
            </w:r>
            <w:r>
              <w:rPr>
                <w:noProof/>
                <w:webHidden/>
              </w:rPr>
            </w:r>
            <w:r>
              <w:rPr>
                <w:noProof/>
                <w:webHidden/>
              </w:rPr>
              <w:fldChar w:fldCharType="separate"/>
            </w:r>
            <w:r>
              <w:rPr>
                <w:noProof/>
                <w:webHidden/>
              </w:rPr>
              <w:t>5</w:t>
            </w:r>
            <w:r>
              <w:rPr>
                <w:noProof/>
                <w:webHidden/>
              </w:rPr>
              <w:fldChar w:fldCharType="end"/>
            </w:r>
          </w:hyperlink>
        </w:p>
        <w:p w14:paraId="61030BD8" w14:textId="7619916C" w:rsidR="003C247A" w:rsidRDefault="003C247A">
          <w:pPr>
            <w:pStyle w:val="TOC3"/>
            <w:tabs>
              <w:tab w:val="right" w:leader="dot" w:pos="9350"/>
            </w:tabs>
            <w:rPr>
              <w:i w:val="0"/>
              <w:iCs w:val="0"/>
              <w:noProof/>
              <w:color w:val="auto"/>
              <w:kern w:val="2"/>
              <w:sz w:val="24"/>
              <w:szCs w:val="24"/>
              <w:lang w:val="en-GB" w:eastAsia="en-GB"/>
              <w14:ligatures w14:val="standardContextual"/>
            </w:rPr>
          </w:pPr>
          <w:hyperlink w:anchor="_Toc211702657" w:history="1">
            <w:r w:rsidRPr="002D2BCE">
              <w:rPr>
                <w:rStyle w:val="Hyperlink"/>
                <w:b/>
                <w:bCs/>
                <w:noProof/>
              </w:rPr>
              <w:t>Scalability and Maintainability</w:t>
            </w:r>
            <w:r>
              <w:rPr>
                <w:noProof/>
                <w:webHidden/>
              </w:rPr>
              <w:tab/>
            </w:r>
            <w:r>
              <w:rPr>
                <w:noProof/>
                <w:webHidden/>
              </w:rPr>
              <w:fldChar w:fldCharType="begin"/>
            </w:r>
            <w:r>
              <w:rPr>
                <w:noProof/>
                <w:webHidden/>
              </w:rPr>
              <w:instrText xml:space="preserve"> PAGEREF _Toc211702657 \h </w:instrText>
            </w:r>
            <w:r>
              <w:rPr>
                <w:noProof/>
                <w:webHidden/>
              </w:rPr>
            </w:r>
            <w:r>
              <w:rPr>
                <w:noProof/>
                <w:webHidden/>
              </w:rPr>
              <w:fldChar w:fldCharType="separate"/>
            </w:r>
            <w:r>
              <w:rPr>
                <w:noProof/>
                <w:webHidden/>
              </w:rPr>
              <w:t>6</w:t>
            </w:r>
            <w:r>
              <w:rPr>
                <w:noProof/>
                <w:webHidden/>
              </w:rPr>
              <w:fldChar w:fldCharType="end"/>
            </w:r>
          </w:hyperlink>
        </w:p>
        <w:p w14:paraId="4CEA3ECD" w14:textId="109E1FC9" w:rsidR="003C247A" w:rsidRDefault="003C247A">
          <w:pPr>
            <w:pStyle w:val="TOC3"/>
            <w:tabs>
              <w:tab w:val="right" w:leader="dot" w:pos="9350"/>
            </w:tabs>
            <w:rPr>
              <w:i w:val="0"/>
              <w:iCs w:val="0"/>
              <w:noProof/>
              <w:color w:val="auto"/>
              <w:kern w:val="2"/>
              <w:sz w:val="24"/>
              <w:szCs w:val="24"/>
              <w:lang w:val="en-GB" w:eastAsia="en-GB"/>
              <w14:ligatures w14:val="standardContextual"/>
            </w:rPr>
          </w:pPr>
          <w:hyperlink w:anchor="_Toc211702658" w:history="1">
            <w:r w:rsidRPr="002D2BCE">
              <w:rPr>
                <w:rStyle w:val="Hyperlink"/>
                <w:b/>
                <w:bCs/>
                <w:noProof/>
              </w:rPr>
              <w:t>Security Implications</w:t>
            </w:r>
            <w:r>
              <w:rPr>
                <w:noProof/>
                <w:webHidden/>
              </w:rPr>
              <w:tab/>
            </w:r>
            <w:r>
              <w:rPr>
                <w:noProof/>
                <w:webHidden/>
              </w:rPr>
              <w:fldChar w:fldCharType="begin"/>
            </w:r>
            <w:r>
              <w:rPr>
                <w:noProof/>
                <w:webHidden/>
              </w:rPr>
              <w:instrText xml:space="preserve"> PAGEREF _Toc211702658 \h </w:instrText>
            </w:r>
            <w:r>
              <w:rPr>
                <w:noProof/>
                <w:webHidden/>
              </w:rPr>
            </w:r>
            <w:r>
              <w:rPr>
                <w:noProof/>
                <w:webHidden/>
              </w:rPr>
              <w:fldChar w:fldCharType="separate"/>
            </w:r>
            <w:r>
              <w:rPr>
                <w:noProof/>
                <w:webHidden/>
              </w:rPr>
              <w:t>7</w:t>
            </w:r>
            <w:r>
              <w:rPr>
                <w:noProof/>
                <w:webHidden/>
              </w:rPr>
              <w:fldChar w:fldCharType="end"/>
            </w:r>
          </w:hyperlink>
        </w:p>
        <w:p w14:paraId="51781670" w14:textId="402E0BF0" w:rsidR="003C247A" w:rsidRDefault="003C247A">
          <w:pPr>
            <w:pStyle w:val="TOC3"/>
            <w:tabs>
              <w:tab w:val="right" w:leader="dot" w:pos="9350"/>
            </w:tabs>
            <w:rPr>
              <w:i w:val="0"/>
              <w:iCs w:val="0"/>
              <w:noProof/>
              <w:color w:val="auto"/>
              <w:kern w:val="2"/>
              <w:sz w:val="24"/>
              <w:szCs w:val="24"/>
              <w:lang w:val="en-GB" w:eastAsia="en-GB"/>
              <w14:ligatures w14:val="standardContextual"/>
            </w:rPr>
          </w:pPr>
          <w:hyperlink w:anchor="_Toc211702659" w:history="1">
            <w:r w:rsidRPr="002D2BCE">
              <w:rPr>
                <w:rStyle w:val="Hyperlink"/>
                <w:b/>
                <w:bCs/>
                <w:noProof/>
              </w:rPr>
              <w:t>Real-World Applicability</w:t>
            </w:r>
            <w:r>
              <w:rPr>
                <w:noProof/>
                <w:webHidden/>
              </w:rPr>
              <w:tab/>
            </w:r>
            <w:r>
              <w:rPr>
                <w:noProof/>
                <w:webHidden/>
              </w:rPr>
              <w:fldChar w:fldCharType="begin"/>
            </w:r>
            <w:r>
              <w:rPr>
                <w:noProof/>
                <w:webHidden/>
              </w:rPr>
              <w:instrText xml:space="preserve"> PAGEREF _Toc211702659 \h </w:instrText>
            </w:r>
            <w:r>
              <w:rPr>
                <w:noProof/>
                <w:webHidden/>
              </w:rPr>
            </w:r>
            <w:r>
              <w:rPr>
                <w:noProof/>
                <w:webHidden/>
              </w:rPr>
              <w:fldChar w:fldCharType="separate"/>
            </w:r>
            <w:r>
              <w:rPr>
                <w:noProof/>
                <w:webHidden/>
              </w:rPr>
              <w:t>8</w:t>
            </w:r>
            <w:r>
              <w:rPr>
                <w:noProof/>
                <w:webHidden/>
              </w:rPr>
              <w:fldChar w:fldCharType="end"/>
            </w:r>
          </w:hyperlink>
        </w:p>
        <w:p w14:paraId="0701A9F9" w14:textId="4FFBE666" w:rsidR="003C247A" w:rsidRDefault="003C247A">
          <w:pPr>
            <w:pStyle w:val="TOC3"/>
            <w:tabs>
              <w:tab w:val="right" w:leader="dot" w:pos="9350"/>
            </w:tabs>
            <w:rPr>
              <w:i w:val="0"/>
              <w:iCs w:val="0"/>
              <w:noProof/>
              <w:color w:val="auto"/>
              <w:kern w:val="2"/>
              <w:sz w:val="24"/>
              <w:szCs w:val="24"/>
              <w:lang w:val="en-GB" w:eastAsia="en-GB"/>
              <w14:ligatures w14:val="standardContextual"/>
            </w:rPr>
          </w:pPr>
          <w:hyperlink w:anchor="_Toc211702660" w:history="1">
            <w:r w:rsidRPr="002D2BCE">
              <w:rPr>
                <w:rStyle w:val="Hyperlink"/>
                <w:b/>
                <w:bCs/>
                <w:noProof/>
              </w:rPr>
              <w:t>Conclusion</w:t>
            </w:r>
            <w:r>
              <w:rPr>
                <w:noProof/>
                <w:webHidden/>
              </w:rPr>
              <w:tab/>
            </w:r>
            <w:r>
              <w:rPr>
                <w:noProof/>
                <w:webHidden/>
              </w:rPr>
              <w:fldChar w:fldCharType="begin"/>
            </w:r>
            <w:r>
              <w:rPr>
                <w:noProof/>
                <w:webHidden/>
              </w:rPr>
              <w:instrText xml:space="preserve"> PAGEREF _Toc211702660 \h </w:instrText>
            </w:r>
            <w:r>
              <w:rPr>
                <w:noProof/>
                <w:webHidden/>
              </w:rPr>
            </w:r>
            <w:r>
              <w:rPr>
                <w:noProof/>
                <w:webHidden/>
              </w:rPr>
              <w:fldChar w:fldCharType="separate"/>
            </w:r>
            <w:r>
              <w:rPr>
                <w:noProof/>
                <w:webHidden/>
              </w:rPr>
              <w:t>9</w:t>
            </w:r>
            <w:r>
              <w:rPr>
                <w:noProof/>
                <w:webHidden/>
              </w:rPr>
              <w:fldChar w:fldCharType="end"/>
            </w:r>
          </w:hyperlink>
        </w:p>
        <w:p w14:paraId="65E25C6B" w14:textId="01792DD3" w:rsidR="003C247A" w:rsidRDefault="003C247A">
          <w:pPr>
            <w:pStyle w:val="TOC3"/>
            <w:tabs>
              <w:tab w:val="right" w:leader="dot" w:pos="9350"/>
            </w:tabs>
            <w:rPr>
              <w:i w:val="0"/>
              <w:iCs w:val="0"/>
              <w:noProof/>
              <w:color w:val="auto"/>
              <w:kern w:val="2"/>
              <w:sz w:val="24"/>
              <w:szCs w:val="24"/>
              <w:lang w:val="en-GB" w:eastAsia="en-GB"/>
              <w14:ligatures w14:val="standardContextual"/>
            </w:rPr>
          </w:pPr>
          <w:hyperlink w:anchor="_Toc211702661" w:history="1">
            <w:r w:rsidRPr="002D2BCE">
              <w:rPr>
                <w:rStyle w:val="Hyperlink"/>
                <w:b/>
                <w:bCs/>
                <w:noProof/>
              </w:rPr>
              <w:t>References</w:t>
            </w:r>
            <w:r>
              <w:rPr>
                <w:noProof/>
                <w:webHidden/>
              </w:rPr>
              <w:tab/>
            </w:r>
            <w:r>
              <w:rPr>
                <w:noProof/>
                <w:webHidden/>
              </w:rPr>
              <w:fldChar w:fldCharType="begin"/>
            </w:r>
            <w:r>
              <w:rPr>
                <w:noProof/>
                <w:webHidden/>
              </w:rPr>
              <w:instrText xml:space="preserve"> PAGEREF _Toc211702661 \h </w:instrText>
            </w:r>
            <w:r>
              <w:rPr>
                <w:noProof/>
                <w:webHidden/>
              </w:rPr>
            </w:r>
            <w:r>
              <w:rPr>
                <w:noProof/>
                <w:webHidden/>
              </w:rPr>
              <w:fldChar w:fldCharType="separate"/>
            </w:r>
            <w:r>
              <w:rPr>
                <w:noProof/>
                <w:webHidden/>
              </w:rPr>
              <w:t>10</w:t>
            </w:r>
            <w:r>
              <w:rPr>
                <w:noProof/>
                <w:webHidden/>
              </w:rPr>
              <w:fldChar w:fldCharType="end"/>
            </w:r>
          </w:hyperlink>
        </w:p>
        <w:p w14:paraId="38006018" w14:textId="3E8CCFFB" w:rsidR="003C247A" w:rsidRDefault="003C247A">
          <w:pPr>
            <w:pStyle w:val="TOC3"/>
            <w:tabs>
              <w:tab w:val="right" w:leader="dot" w:pos="9350"/>
            </w:tabs>
            <w:rPr>
              <w:i w:val="0"/>
              <w:iCs w:val="0"/>
              <w:noProof/>
              <w:color w:val="auto"/>
              <w:kern w:val="2"/>
              <w:sz w:val="24"/>
              <w:szCs w:val="24"/>
              <w:lang w:val="en-GB" w:eastAsia="en-GB"/>
              <w14:ligatures w14:val="standardContextual"/>
            </w:rPr>
          </w:pPr>
          <w:hyperlink w:anchor="_Toc211702662" w:history="1">
            <w:r w:rsidRPr="002D2BCE">
              <w:rPr>
                <w:rStyle w:val="Hyperlink"/>
                <w:noProof/>
              </w:rPr>
              <w:t>App</w:t>
            </w:r>
            <w:r w:rsidRPr="002D2BCE">
              <w:rPr>
                <w:rStyle w:val="Hyperlink"/>
                <w:noProof/>
              </w:rPr>
              <w:t>e</w:t>
            </w:r>
            <w:r w:rsidRPr="002D2BCE">
              <w:rPr>
                <w:rStyle w:val="Hyperlink"/>
                <w:noProof/>
              </w:rPr>
              <w:t>ndices</w:t>
            </w:r>
            <w:r>
              <w:rPr>
                <w:noProof/>
                <w:webHidden/>
              </w:rPr>
              <w:tab/>
            </w:r>
            <w:r>
              <w:rPr>
                <w:noProof/>
                <w:webHidden/>
              </w:rPr>
              <w:fldChar w:fldCharType="begin"/>
            </w:r>
            <w:r>
              <w:rPr>
                <w:noProof/>
                <w:webHidden/>
              </w:rPr>
              <w:instrText xml:space="preserve"> PAGEREF _Toc211702662 \h </w:instrText>
            </w:r>
            <w:r>
              <w:rPr>
                <w:noProof/>
                <w:webHidden/>
              </w:rPr>
            </w:r>
            <w:r>
              <w:rPr>
                <w:noProof/>
                <w:webHidden/>
              </w:rPr>
              <w:fldChar w:fldCharType="separate"/>
            </w:r>
            <w:r>
              <w:rPr>
                <w:noProof/>
                <w:webHidden/>
              </w:rPr>
              <w:t>13</w:t>
            </w:r>
            <w:r>
              <w:rPr>
                <w:noProof/>
                <w:webHidden/>
              </w:rPr>
              <w:fldChar w:fldCharType="end"/>
            </w:r>
          </w:hyperlink>
        </w:p>
        <w:p w14:paraId="01734FCA" w14:textId="7E755278" w:rsidR="003C247A" w:rsidRDefault="003C247A">
          <w:pPr>
            <w:pStyle w:val="TOC3"/>
            <w:tabs>
              <w:tab w:val="right" w:leader="dot" w:pos="9350"/>
            </w:tabs>
            <w:rPr>
              <w:i w:val="0"/>
              <w:iCs w:val="0"/>
              <w:noProof/>
              <w:color w:val="auto"/>
              <w:kern w:val="2"/>
              <w:sz w:val="24"/>
              <w:szCs w:val="24"/>
              <w:lang w:val="en-GB" w:eastAsia="en-GB"/>
              <w14:ligatures w14:val="standardContextual"/>
            </w:rPr>
          </w:pPr>
          <w:hyperlink w:anchor="_Toc211702663" w:history="1">
            <w:r w:rsidRPr="002D2BCE">
              <w:rPr>
                <w:rStyle w:val="Hyperlink"/>
                <w:noProof/>
              </w:rPr>
              <w:t>Appendix A – Python Code for File Encryption and Decryption</w:t>
            </w:r>
            <w:r>
              <w:rPr>
                <w:noProof/>
                <w:webHidden/>
              </w:rPr>
              <w:tab/>
            </w:r>
            <w:r>
              <w:rPr>
                <w:noProof/>
                <w:webHidden/>
              </w:rPr>
              <w:fldChar w:fldCharType="begin"/>
            </w:r>
            <w:r>
              <w:rPr>
                <w:noProof/>
                <w:webHidden/>
              </w:rPr>
              <w:instrText xml:space="preserve"> PAGEREF _Toc211702663 \h </w:instrText>
            </w:r>
            <w:r>
              <w:rPr>
                <w:noProof/>
                <w:webHidden/>
              </w:rPr>
            </w:r>
            <w:r>
              <w:rPr>
                <w:noProof/>
                <w:webHidden/>
              </w:rPr>
              <w:fldChar w:fldCharType="separate"/>
            </w:r>
            <w:r>
              <w:rPr>
                <w:noProof/>
                <w:webHidden/>
              </w:rPr>
              <w:t>13</w:t>
            </w:r>
            <w:r>
              <w:rPr>
                <w:noProof/>
                <w:webHidden/>
              </w:rPr>
              <w:fldChar w:fldCharType="end"/>
            </w:r>
          </w:hyperlink>
        </w:p>
        <w:p w14:paraId="3FC8AE68" w14:textId="21819573" w:rsidR="003C247A" w:rsidRDefault="003C247A">
          <w:pPr>
            <w:pStyle w:val="TOC3"/>
            <w:tabs>
              <w:tab w:val="right" w:leader="dot" w:pos="9350"/>
            </w:tabs>
            <w:rPr>
              <w:i w:val="0"/>
              <w:iCs w:val="0"/>
              <w:noProof/>
              <w:color w:val="auto"/>
              <w:kern w:val="2"/>
              <w:sz w:val="24"/>
              <w:szCs w:val="24"/>
              <w:lang w:val="en-GB" w:eastAsia="en-GB"/>
              <w14:ligatures w14:val="standardContextual"/>
            </w:rPr>
          </w:pPr>
          <w:hyperlink w:anchor="_Toc211702664" w:history="1">
            <w:r w:rsidRPr="002D2BCE">
              <w:rPr>
                <w:rStyle w:val="Hyperlink"/>
                <w:noProof/>
              </w:rPr>
              <w:t>Appendix A – Python Code for File Encryption and Decryption(Continued)</w:t>
            </w:r>
            <w:r>
              <w:rPr>
                <w:noProof/>
                <w:webHidden/>
              </w:rPr>
              <w:tab/>
            </w:r>
            <w:r>
              <w:rPr>
                <w:noProof/>
                <w:webHidden/>
              </w:rPr>
              <w:fldChar w:fldCharType="begin"/>
            </w:r>
            <w:r>
              <w:rPr>
                <w:noProof/>
                <w:webHidden/>
              </w:rPr>
              <w:instrText xml:space="preserve"> PAGEREF _Toc211702664 \h </w:instrText>
            </w:r>
            <w:r>
              <w:rPr>
                <w:noProof/>
                <w:webHidden/>
              </w:rPr>
            </w:r>
            <w:r>
              <w:rPr>
                <w:noProof/>
                <w:webHidden/>
              </w:rPr>
              <w:fldChar w:fldCharType="separate"/>
            </w:r>
            <w:r>
              <w:rPr>
                <w:noProof/>
                <w:webHidden/>
              </w:rPr>
              <w:t>14</w:t>
            </w:r>
            <w:r>
              <w:rPr>
                <w:noProof/>
                <w:webHidden/>
              </w:rPr>
              <w:fldChar w:fldCharType="end"/>
            </w:r>
          </w:hyperlink>
        </w:p>
        <w:p w14:paraId="10D7A433" w14:textId="0C93CF41" w:rsidR="003C247A" w:rsidRDefault="003C247A">
          <w:pPr>
            <w:pStyle w:val="TOC3"/>
            <w:tabs>
              <w:tab w:val="right" w:leader="dot" w:pos="9350"/>
            </w:tabs>
            <w:rPr>
              <w:i w:val="0"/>
              <w:iCs w:val="0"/>
              <w:noProof/>
              <w:color w:val="auto"/>
              <w:kern w:val="2"/>
              <w:sz w:val="24"/>
              <w:szCs w:val="24"/>
              <w:lang w:val="en-GB" w:eastAsia="en-GB"/>
              <w14:ligatures w14:val="standardContextual"/>
            </w:rPr>
          </w:pPr>
          <w:hyperlink w:anchor="_Toc211702665" w:history="1">
            <w:r w:rsidRPr="002D2BCE">
              <w:rPr>
                <w:rStyle w:val="Hyperlink"/>
                <w:noProof/>
              </w:rPr>
              <w:t>Appendix B -  Python Code and test.txt file’s Directory – Jupyter Notebook hosted by Anaconda Navigator</w:t>
            </w:r>
            <w:r>
              <w:rPr>
                <w:noProof/>
                <w:webHidden/>
              </w:rPr>
              <w:tab/>
            </w:r>
            <w:r>
              <w:rPr>
                <w:noProof/>
                <w:webHidden/>
              </w:rPr>
              <w:fldChar w:fldCharType="begin"/>
            </w:r>
            <w:r>
              <w:rPr>
                <w:noProof/>
                <w:webHidden/>
              </w:rPr>
              <w:instrText xml:space="preserve"> PAGEREF _Toc211702665 \h </w:instrText>
            </w:r>
            <w:r>
              <w:rPr>
                <w:noProof/>
                <w:webHidden/>
              </w:rPr>
            </w:r>
            <w:r>
              <w:rPr>
                <w:noProof/>
                <w:webHidden/>
              </w:rPr>
              <w:fldChar w:fldCharType="separate"/>
            </w:r>
            <w:r>
              <w:rPr>
                <w:noProof/>
                <w:webHidden/>
              </w:rPr>
              <w:t>15</w:t>
            </w:r>
            <w:r>
              <w:rPr>
                <w:noProof/>
                <w:webHidden/>
              </w:rPr>
              <w:fldChar w:fldCharType="end"/>
            </w:r>
          </w:hyperlink>
        </w:p>
        <w:p w14:paraId="3BC3045B" w14:textId="35F54502" w:rsidR="003C247A" w:rsidRDefault="003C247A">
          <w:pPr>
            <w:pStyle w:val="TOC3"/>
            <w:tabs>
              <w:tab w:val="right" w:leader="dot" w:pos="9350"/>
            </w:tabs>
            <w:rPr>
              <w:i w:val="0"/>
              <w:iCs w:val="0"/>
              <w:noProof/>
              <w:color w:val="auto"/>
              <w:kern w:val="2"/>
              <w:sz w:val="24"/>
              <w:szCs w:val="24"/>
              <w:lang w:val="en-GB" w:eastAsia="en-GB"/>
              <w14:ligatures w14:val="standardContextual"/>
            </w:rPr>
          </w:pPr>
          <w:hyperlink w:anchor="_Toc211702666" w:history="1">
            <w:r w:rsidRPr="002D2BCE">
              <w:rPr>
                <w:rStyle w:val="Hyperlink"/>
                <w:noProof/>
              </w:rPr>
              <w:t>Appendix C - Test the Python Utility</w:t>
            </w:r>
            <w:r>
              <w:rPr>
                <w:noProof/>
                <w:webHidden/>
              </w:rPr>
              <w:tab/>
            </w:r>
            <w:r>
              <w:rPr>
                <w:noProof/>
                <w:webHidden/>
              </w:rPr>
              <w:fldChar w:fldCharType="begin"/>
            </w:r>
            <w:r>
              <w:rPr>
                <w:noProof/>
                <w:webHidden/>
              </w:rPr>
              <w:instrText xml:space="preserve"> PAGEREF _Toc211702666 \h </w:instrText>
            </w:r>
            <w:r>
              <w:rPr>
                <w:noProof/>
                <w:webHidden/>
              </w:rPr>
            </w:r>
            <w:r>
              <w:rPr>
                <w:noProof/>
                <w:webHidden/>
              </w:rPr>
              <w:fldChar w:fldCharType="separate"/>
            </w:r>
            <w:r>
              <w:rPr>
                <w:noProof/>
                <w:webHidden/>
              </w:rPr>
              <w:t>16</w:t>
            </w:r>
            <w:r>
              <w:rPr>
                <w:noProof/>
                <w:webHidden/>
              </w:rPr>
              <w:fldChar w:fldCharType="end"/>
            </w:r>
          </w:hyperlink>
        </w:p>
        <w:p w14:paraId="438AEA01" w14:textId="4CDCB0CC" w:rsidR="003C247A" w:rsidRDefault="003C247A">
          <w:pPr>
            <w:pStyle w:val="TOC3"/>
            <w:tabs>
              <w:tab w:val="right" w:leader="dot" w:pos="9350"/>
            </w:tabs>
            <w:rPr>
              <w:i w:val="0"/>
              <w:iCs w:val="0"/>
              <w:noProof/>
              <w:color w:val="auto"/>
              <w:kern w:val="2"/>
              <w:sz w:val="24"/>
              <w:szCs w:val="24"/>
              <w:lang w:val="en-GB" w:eastAsia="en-GB"/>
              <w14:ligatures w14:val="standardContextual"/>
            </w:rPr>
          </w:pPr>
          <w:hyperlink w:anchor="_Toc211702667" w:history="1">
            <w:r w:rsidRPr="002D2BCE">
              <w:rPr>
                <w:rStyle w:val="Hyperlink"/>
                <w:noProof/>
              </w:rPr>
              <w:t>Appendix C – Continued - Python Faster Execution (4</w:t>
            </w:r>
            <w:r w:rsidRPr="002D2BCE">
              <w:rPr>
                <w:rStyle w:val="Hyperlink"/>
                <w:noProof/>
                <w:vertAlign w:val="superscript"/>
              </w:rPr>
              <w:t>th</w:t>
            </w:r>
            <w:r w:rsidRPr="002D2BCE">
              <w:rPr>
                <w:rStyle w:val="Hyperlink"/>
                <w:noProof/>
              </w:rPr>
              <w:t xml:space="preserve"> Run)</w:t>
            </w:r>
            <w:r>
              <w:rPr>
                <w:noProof/>
                <w:webHidden/>
              </w:rPr>
              <w:tab/>
            </w:r>
            <w:r>
              <w:rPr>
                <w:noProof/>
                <w:webHidden/>
              </w:rPr>
              <w:fldChar w:fldCharType="begin"/>
            </w:r>
            <w:r>
              <w:rPr>
                <w:noProof/>
                <w:webHidden/>
              </w:rPr>
              <w:instrText xml:space="preserve"> PAGEREF _Toc211702667 \h </w:instrText>
            </w:r>
            <w:r>
              <w:rPr>
                <w:noProof/>
                <w:webHidden/>
              </w:rPr>
            </w:r>
            <w:r>
              <w:rPr>
                <w:noProof/>
                <w:webHidden/>
              </w:rPr>
              <w:fldChar w:fldCharType="separate"/>
            </w:r>
            <w:r>
              <w:rPr>
                <w:noProof/>
                <w:webHidden/>
              </w:rPr>
              <w:t>17</w:t>
            </w:r>
            <w:r>
              <w:rPr>
                <w:noProof/>
                <w:webHidden/>
              </w:rPr>
              <w:fldChar w:fldCharType="end"/>
            </w:r>
          </w:hyperlink>
        </w:p>
        <w:p w14:paraId="43400520" w14:textId="04233E8A" w:rsidR="003C247A" w:rsidRDefault="003C247A">
          <w:pPr>
            <w:pStyle w:val="TOC3"/>
            <w:tabs>
              <w:tab w:val="right" w:leader="dot" w:pos="9350"/>
            </w:tabs>
            <w:rPr>
              <w:i w:val="0"/>
              <w:iCs w:val="0"/>
              <w:noProof/>
              <w:color w:val="auto"/>
              <w:kern w:val="2"/>
              <w:sz w:val="24"/>
              <w:szCs w:val="24"/>
              <w:lang w:val="en-GB" w:eastAsia="en-GB"/>
              <w14:ligatures w14:val="standardContextual"/>
            </w:rPr>
          </w:pPr>
          <w:hyperlink w:anchor="_Toc211702668" w:history="1">
            <w:r w:rsidRPr="002D2BCE">
              <w:rPr>
                <w:rStyle w:val="Hyperlink"/>
                <w:noProof/>
              </w:rPr>
              <w:t>Appendix C – Continued - Python Faster Execution (5th Run)</w:t>
            </w:r>
            <w:r>
              <w:rPr>
                <w:noProof/>
                <w:webHidden/>
              </w:rPr>
              <w:tab/>
            </w:r>
            <w:r>
              <w:rPr>
                <w:noProof/>
                <w:webHidden/>
              </w:rPr>
              <w:fldChar w:fldCharType="begin"/>
            </w:r>
            <w:r>
              <w:rPr>
                <w:noProof/>
                <w:webHidden/>
              </w:rPr>
              <w:instrText xml:space="preserve"> PAGEREF _Toc211702668 \h </w:instrText>
            </w:r>
            <w:r>
              <w:rPr>
                <w:noProof/>
                <w:webHidden/>
              </w:rPr>
            </w:r>
            <w:r>
              <w:rPr>
                <w:noProof/>
                <w:webHidden/>
              </w:rPr>
              <w:fldChar w:fldCharType="separate"/>
            </w:r>
            <w:r>
              <w:rPr>
                <w:noProof/>
                <w:webHidden/>
              </w:rPr>
              <w:t>18</w:t>
            </w:r>
            <w:r>
              <w:rPr>
                <w:noProof/>
                <w:webHidden/>
              </w:rPr>
              <w:fldChar w:fldCharType="end"/>
            </w:r>
          </w:hyperlink>
        </w:p>
        <w:p w14:paraId="0A117186" w14:textId="6F3EF2CF" w:rsidR="003C247A" w:rsidRDefault="003C247A">
          <w:pPr>
            <w:pStyle w:val="TOC3"/>
            <w:tabs>
              <w:tab w:val="right" w:leader="dot" w:pos="9350"/>
            </w:tabs>
            <w:rPr>
              <w:i w:val="0"/>
              <w:iCs w:val="0"/>
              <w:noProof/>
              <w:color w:val="auto"/>
              <w:kern w:val="2"/>
              <w:sz w:val="24"/>
              <w:szCs w:val="24"/>
              <w:lang w:val="en-GB" w:eastAsia="en-GB"/>
              <w14:ligatures w14:val="standardContextual"/>
            </w:rPr>
          </w:pPr>
          <w:hyperlink w:anchor="_Toc211702669" w:history="1">
            <w:r w:rsidRPr="002D2BCE">
              <w:rPr>
                <w:rStyle w:val="Hyperlink"/>
                <w:noProof/>
              </w:rPr>
              <w:t>Appendix D – Java Codes for File Encryption and Decryption</w:t>
            </w:r>
            <w:r>
              <w:rPr>
                <w:noProof/>
                <w:webHidden/>
              </w:rPr>
              <w:tab/>
            </w:r>
            <w:r>
              <w:rPr>
                <w:noProof/>
                <w:webHidden/>
              </w:rPr>
              <w:fldChar w:fldCharType="begin"/>
            </w:r>
            <w:r>
              <w:rPr>
                <w:noProof/>
                <w:webHidden/>
              </w:rPr>
              <w:instrText xml:space="preserve"> PAGEREF _Toc211702669 \h </w:instrText>
            </w:r>
            <w:r>
              <w:rPr>
                <w:noProof/>
                <w:webHidden/>
              </w:rPr>
            </w:r>
            <w:r>
              <w:rPr>
                <w:noProof/>
                <w:webHidden/>
              </w:rPr>
              <w:fldChar w:fldCharType="separate"/>
            </w:r>
            <w:r>
              <w:rPr>
                <w:noProof/>
                <w:webHidden/>
              </w:rPr>
              <w:t>19</w:t>
            </w:r>
            <w:r>
              <w:rPr>
                <w:noProof/>
                <w:webHidden/>
              </w:rPr>
              <w:fldChar w:fldCharType="end"/>
            </w:r>
          </w:hyperlink>
        </w:p>
        <w:p w14:paraId="5A3CCD70" w14:textId="60E5A010" w:rsidR="003C247A" w:rsidRDefault="003C247A">
          <w:pPr>
            <w:pStyle w:val="TOC3"/>
            <w:tabs>
              <w:tab w:val="right" w:leader="dot" w:pos="9350"/>
            </w:tabs>
            <w:rPr>
              <w:i w:val="0"/>
              <w:iCs w:val="0"/>
              <w:noProof/>
              <w:color w:val="auto"/>
              <w:kern w:val="2"/>
              <w:sz w:val="24"/>
              <w:szCs w:val="24"/>
              <w:lang w:val="en-GB" w:eastAsia="en-GB"/>
              <w14:ligatures w14:val="standardContextual"/>
            </w:rPr>
          </w:pPr>
          <w:hyperlink w:anchor="_Toc211702670" w:history="1">
            <w:r w:rsidRPr="002D2BCE">
              <w:rPr>
                <w:rStyle w:val="Hyperlink"/>
                <w:noProof/>
              </w:rPr>
              <w:t>Appendix D – Continued Java Encryption, and Decryption Utility</w:t>
            </w:r>
            <w:r>
              <w:rPr>
                <w:noProof/>
                <w:webHidden/>
              </w:rPr>
              <w:tab/>
            </w:r>
            <w:r>
              <w:rPr>
                <w:noProof/>
                <w:webHidden/>
              </w:rPr>
              <w:fldChar w:fldCharType="begin"/>
            </w:r>
            <w:r>
              <w:rPr>
                <w:noProof/>
                <w:webHidden/>
              </w:rPr>
              <w:instrText xml:space="preserve"> PAGEREF _Toc211702670 \h </w:instrText>
            </w:r>
            <w:r>
              <w:rPr>
                <w:noProof/>
                <w:webHidden/>
              </w:rPr>
            </w:r>
            <w:r>
              <w:rPr>
                <w:noProof/>
                <w:webHidden/>
              </w:rPr>
              <w:fldChar w:fldCharType="separate"/>
            </w:r>
            <w:r>
              <w:rPr>
                <w:noProof/>
                <w:webHidden/>
              </w:rPr>
              <w:t>20</w:t>
            </w:r>
            <w:r>
              <w:rPr>
                <w:noProof/>
                <w:webHidden/>
              </w:rPr>
              <w:fldChar w:fldCharType="end"/>
            </w:r>
          </w:hyperlink>
        </w:p>
        <w:p w14:paraId="69A21E85" w14:textId="2EC1F7D9" w:rsidR="003C247A" w:rsidRDefault="003C247A">
          <w:pPr>
            <w:pStyle w:val="TOC3"/>
            <w:tabs>
              <w:tab w:val="right" w:leader="dot" w:pos="9350"/>
            </w:tabs>
            <w:rPr>
              <w:i w:val="0"/>
              <w:iCs w:val="0"/>
              <w:noProof/>
              <w:color w:val="auto"/>
              <w:kern w:val="2"/>
              <w:sz w:val="24"/>
              <w:szCs w:val="24"/>
              <w:lang w:val="en-GB" w:eastAsia="en-GB"/>
              <w14:ligatures w14:val="standardContextual"/>
            </w:rPr>
          </w:pPr>
          <w:hyperlink w:anchor="_Toc211702671" w:history="1">
            <w:r w:rsidRPr="002D2BCE">
              <w:rPr>
                <w:rStyle w:val="Hyperlink"/>
                <w:noProof/>
              </w:rPr>
              <w:t>Appendix E – Troubleshooting Screenshots -  Compile the Java.</w:t>
            </w:r>
            <w:r>
              <w:rPr>
                <w:noProof/>
                <w:webHidden/>
              </w:rPr>
              <w:tab/>
            </w:r>
            <w:r>
              <w:rPr>
                <w:noProof/>
                <w:webHidden/>
              </w:rPr>
              <w:fldChar w:fldCharType="begin"/>
            </w:r>
            <w:r>
              <w:rPr>
                <w:noProof/>
                <w:webHidden/>
              </w:rPr>
              <w:instrText xml:space="preserve"> PAGEREF _Toc211702671 \h </w:instrText>
            </w:r>
            <w:r>
              <w:rPr>
                <w:noProof/>
                <w:webHidden/>
              </w:rPr>
            </w:r>
            <w:r>
              <w:rPr>
                <w:noProof/>
                <w:webHidden/>
              </w:rPr>
              <w:fldChar w:fldCharType="separate"/>
            </w:r>
            <w:r>
              <w:rPr>
                <w:noProof/>
                <w:webHidden/>
              </w:rPr>
              <w:t>20</w:t>
            </w:r>
            <w:r>
              <w:rPr>
                <w:noProof/>
                <w:webHidden/>
              </w:rPr>
              <w:fldChar w:fldCharType="end"/>
            </w:r>
          </w:hyperlink>
        </w:p>
        <w:p w14:paraId="0B79D68C" w14:textId="69BD0756" w:rsidR="003C247A" w:rsidRDefault="003C247A">
          <w:pPr>
            <w:pStyle w:val="TOC3"/>
            <w:tabs>
              <w:tab w:val="right" w:leader="dot" w:pos="9350"/>
            </w:tabs>
            <w:rPr>
              <w:i w:val="0"/>
              <w:iCs w:val="0"/>
              <w:noProof/>
              <w:color w:val="auto"/>
              <w:kern w:val="2"/>
              <w:sz w:val="24"/>
              <w:szCs w:val="24"/>
              <w:lang w:val="en-GB" w:eastAsia="en-GB"/>
              <w14:ligatures w14:val="standardContextual"/>
            </w:rPr>
          </w:pPr>
          <w:hyperlink w:anchor="_Toc211702672" w:history="1">
            <w:r w:rsidRPr="002D2BCE">
              <w:rPr>
                <w:rStyle w:val="Hyperlink"/>
                <w:noProof/>
              </w:rPr>
              <w:t>Appendix F – Continued Troubleshooting Screenshots – Runing the Java</w:t>
            </w:r>
            <w:r>
              <w:rPr>
                <w:noProof/>
                <w:webHidden/>
              </w:rPr>
              <w:tab/>
            </w:r>
            <w:r>
              <w:rPr>
                <w:noProof/>
                <w:webHidden/>
              </w:rPr>
              <w:fldChar w:fldCharType="begin"/>
            </w:r>
            <w:r>
              <w:rPr>
                <w:noProof/>
                <w:webHidden/>
              </w:rPr>
              <w:instrText xml:space="preserve"> PAGEREF _Toc211702672 \h </w:instrText>
            </w:r>
            <w:r>
              <w:rPr>
                <w:noProof/>
                <w:webHidden/>
              </w:rPr>
            </w:r>
            <w:r>
              <w:rPr>
                <w:noProof/>
                <w:webHidden/>
              </w:rPr>
              <w:fldChar w:fldCharType="separate"/>
            </w:r>
            <w:r>
              <w:rPr>
                <w:noProof/>
                <w:webHidden/>
              </w:rPr>
              <w:t>22</w:t>
            </w:r>
            <w:r>
              <w:rPr>
                <w:noProof/>
                <w:webHidden/>
              </w:rPr>
              <w:fldChar w:fldCharType="end"/>
            </w:r>
          </w:hyperlink>
        </w:p>
        <w:p w14:paraId="5C28607F" w14:textId="12F03516" w:rsidR="003C247A" w:rsidRDefault="003C247A">
          <w:pPr>
            <w:pStyle w:val="TOC3"/>
            <w:tabs>
              <w:tab w:val="right" w:leader="dot" w:pos="9350"/>
            </w:tabs>
            <w:rPr>
              <w:i w:val="0"/>
              <w:iCs w:val="0"/>
              <w:noProof/>
              <w:color w:val="auto"/>
              <w:kern w:val="2"/>
              <w:sz w:val="24"/>
              <w:szCs w:val="24"/>
              <w:lang w:val="en-GB" w:eastAsia="en-GB"/>
              <w14:ligatures w14:val="standardContextual"/>
            </w:rPr>
          </w:pPr>
          <w:hyperlink w:anchor="_Toc211702673" w:history="1">
            <w:r w:rsidRPr="002D2BCE">
              <w:rPr>
                <w:rStyle w:val="Hyperlink"/>
                <w:noProof/>
              </w:rPr>
              <w:t>Appendix F – Continued troubleshooting – Installing Hex Editor</w:t>
            </w:r>
            <w:r>
              <w:rPr>
                <w:noProof/>
                <w:webHidden/>
              </w:rPr>
              <w:tab/>
            </w:r>
            <w:r>
              <w:rPr>
                <w:noProof/>
                <w:webHidden/>
              </w:rPr>
              <w:fldChar w:fldCharType="begin"/>
            </w:r>
            <w:r>
              <w:rPr>
                <w:noProof/>
                <w:webHidden/>
              </w:rPr>
              <w:instrText xml:space="preserve"> PAGEREF _Toc211702673 \h </w:instrText>
            </w:r>
            <w:r>
              <w:rPr>
                <w:noProof/>
                <w:webHidden/>
              </w:rPr>
            </w:r>
            <w:r>
              <w:rPr>
                <w:noProof/>
                <w:webHidden/>
              </w:rPr>
              <w:fldChar w:fldCharType="separate"/>
            </w:r>
            <w:r>
              <w:rPr>
                <w:noProof/>
                <w:webHidden/>
              </w:rPr>
              <w:t>23</w:t>
            </w:r>
            <w:r>
              <w:rPr>
                <w:noProof/>
                <w:webHidden/>
              </w:rPr>
              <w:fldChar w:fldCharType="end"/>
            </w:r>
          </w:hyperlink>
        </w:p>
        <w:p w14:paraId="140AC55A" w14:textId="1365CC08" w:rsidR="003C247A" w:rsidRDefault="003C247A">
          <w:pPr>
            <w:pStyle w:val="TOC3"/>
            <w:tabs>
              <w:tab w:val="right" w:leader="dot" w:pos="9350"/>
            </w:tabs>
            <w:rPr>
              <w:i w:val="0"/>
              <w:iCs w:val="0"/>
              <w:noProof/>
              <w:color w:val="auto"/>
              <w:kern w:val="2"/>
              <w:sz w:val="24"/>
              <w:szCs w:val="24"/>
              <w:lang w:val="en-GB" w:eastAsia="en-GB"/>
              <w14:ligatures w14:val="standardContextual"/>
            </w:rPr>
          </w:pPr>
          <w:hyperlink w:anchor="_Toc211702674" w:history="1">
            <w:r w:rsidRPr="002D2BCE">
              <w:rPr>
                <w:rStyle w:val="Hyperlink"/>
                <w:noProof/>
              </w:rPr>
              <w:t>Appendix F – Continued Troubleshooting Nanoseconds</w:t>
            </w:r>
            <w:r>
              <w:rPr>
                <w:noProof/>
                <w:webHidden/>
              </w:rPr>
              <w:tab/>
            </w:r>
            <w:r>
              <w:rPr>
                <w:noProof/>
                <w:webHidden/>
              </w:rPr>
              <w:fldChar w:fldCharType="begin"/>
            </w:r>
            <w:r>
              <w:rPr>
                <w:noProof/>
                <w:webHidden/>
              </w:rPr>
              <w:instrText xml:space="preserve"> PAGEREF _Toc211702674 \h </w:instrText>
            </w:r>
            <w:r>
              <w:rPr>
                <w:noProof/>
                <w:webHidden/>
              </w:rPr>
            </w:r>
            <w:r>
              <w:rPr>
                <w:noProof/>
                <w:webHidden/>
              </w:rPr>
              <w:fldChar w:fldCharType="separate"/>
            </w:r>
            <w:r>
              <w:rPr>
                <w:noProof/>
                <w:webHidden/>
              </w:rPr>
              <w:t>25</w:t>
            </w:r>
            <w:r>
              <w:rPr>
                <w:noProof/>
                <w:webHidden/>
              </w:rPr>
              <w:fldChar w:fldCharType="end"/>
            </w:r>
          </w:hyperlink>
        </w:p>
        <w:p w14:paraId="7C41BFAB" w14:textId="1805C20F" w:rsidR="003C247A" w:rsidRDefault="003C247A">
          <w:pPr>
            <w:pStyle w:val="TOC3"/>
            <w:tabs>
              <w:tab w:val="right" w:leader="dot" w:pos="9350"/>
            </w:tabs>
            <w:rPr>
              <w:i w:val="0"/>
              <w:iCs w:val="0"/>
              <w:noProof/>
              <w:color w:val="auto"/>
              <w:kern w:val="2"/>
              <w:sz w:val="24"/>
              <w:szCs w:val="24"/>
              <w:lang w:val="en-GB" w:eastAsia="en-GB"/>
              <w14:ligatures w14:val="standardContextual"/>
            </w:rPr>
          </w:pPr>
          <w:hyperlink w:anchor="_Toc211702675" w:history="1">
            <w:r w:rsidRPr="002D2BCE">
              <w:rPr>
                <w:rStyle w:val="Hyperlink"/>
                <w:noProof/>
              </w:rPr>
              <w:t>Appendix F – Continued Troubleshooting Nanoseconds</w:t>
            </w:r>
            <w:r>
              <w:rPr>
                <w:noProof/>
                <w:webHidden/>
              </w:rPr>
              <w:tab/>
            </w:r>
            <w:r>
              <w:rPr>
                <w:noProof/>
                <w:webHidden/>
              </w:rPr>
              <w:fldChar w:fldCharType="begin"/>
            </w:r>
            <w:r>
              <w:rPr>
                <w:noProof/>
                <w:webHidden/>
              </w:rPr>
              <w:instrText xml:space="preserve"> PAGEREF _Toc211702675 \h </w:instrText>
            </w:r>
            <w:r>
              <w:rPr>
                <w:noProof/>
                <w:webHidden/>
              </w:rPr>
            </w:r>
            <w:r>
              <w:rPr>
                <w:noProof/>
                <w:webHidden/>
              </w:rPr>
              <w:fldChar w:fldCharType="separate"/>
            </w:r>
            <w:r>
              <w:rPr>
                <w:noProof/>
                <w:webHidden/>
              </w:rPr>
              <w:t>26</w:t>
            </w:r>
            <w:r>
              <w:rPr>
                <w:noProof/>
                <w:webHidden/>
              </w:rPr>
              <w:fldChar w:fldCharType="end"/>
            </w:r>
          </w:hyperlink>
        </w:p>
        <w:p w14:paraId="0163093F" w14:textId="0285EF0F" w:rsidR="003C247A" w:rsidRDefault="003C247A">
          <w:pPr>
            <w:pStyle w:val="TOC3"/>
            <w:tabs>
              <w:tab w:val="right" w:leader="dot" w:pos="9350"/>
            </w:tabs>
            <w:rPr>
              <w:i w:val="0"/>
              <w:iCs w:val="0"/>
              <w:noProof/>
              <w:color w:val="auto"/>
              <w:kern w:val="2"/>
              <w:sz w:val="24"/>
              <w:szCs w:val="24"/>
              <w:lang w:val="en-GB" w:eastAsia="en-GB"/>
              <w14:ligatures w14:val="standardContextual"/>
            </w:rPr>
          </w:pPr>
          <w:hyperlink w:anchor="_Toc211702676" w:history="1">
            <w:r w:rsidRPr="002D2BCE">
              <w:rPr>
                <w:rStyle w:val="Hyperlink"/>
                <w:noProof/>
              </w:rPr>
              <w:t>Appendix G – Java Compiled and Executed – First Time</w:t>
            </w:r>
            <w:r>
              <w:rPr>
                <w:noProof/>
                <w:webHidden/>
              </w:rPr>
              <w:tab/>
            </w:r>
            <w:r>
              <w:rPr>
                <w:noProof/>
                <w:webHidden/>
              </w:rPr>
              <w:fldChar w:fldCharType="begin"/>
            </w:r>
            <w:r>
              <w:rPr>
                <w:noProof/>
                <w:webHidden/>
              </w:rPr>
              <w:instrText xml:space="preserve"> PAGEREF _Toc211702676 \h </w:instrText>
            </w:r>
            <w:r>
              <w:rPr>
                <w:noProof/>
                <w:webHidden/>
              </w:rPr>
            </w:r>
            <w:r>
              <w:rPr>
                <w:noProof/>
                <w:webHidden/>
              </w:rPr>
              <w:fldChar w:fldCharType="separate"/>
            </w:r>
            <w:r>
              <w:rPr>
                <w:noProof/>
                <w:webHidden/>
              </w:rPr>
              <w:t>27</w:t>
            </w:r>
            <w:r>
              <w:rPr>
                <w:noProof/>
                <w:webHidden/>
              </w:rPr>
              <w:fldChar w:fldCharType="end"/>
            </w:r>
          </w:hyperlink>
        </w:p>
        <w:p w14:paraId="4F666EC2" w14:textId="539C187D" w:rsidR="003C247A" w:rsidRDefault="003C247A">
          <w:pPr>
            <w:pStyle w:val="TOC3"/>
            <w:tabs>
              <w:tab w:val="right" w:leader="dot" w:pos="9350"/>
            </w:tabs>
            <w:rPr>
              <w:i w:val="0"/>
              <w:iCs w:val="0"/>
              <w:noProof/>
              <w:color w:val="auto"/>
              <w:kern w:val="2"/>
              <w:sz w:val="24"/>
              <w:szCs w:val="24"/>
              <w:lang w:val="en-GB" w:eastAsia="en-GB"/>
              <w14:ligatures w14:val="standardContextual"/>
            </w:rPr>
          </w:pPr>
          <w:hyperlink w:anchor="_Toc211702677" w:history="1">
            <w:r w:rsidRPr="002D2BCE">
              <w:rPr>
                <w:rStyle w:val="Hyperlink"/>
                <w:noProof/>
              </w:rPr>
              <w:t>Appendix G - Continued – Java Faster Execution (4</w:t>
            </w:r>
            <w:r w:rsidRPr="002D2BCE">
              <w:rPr>
                <w:rStyle w:val="Hyperlink"/>
                <w:noProof/>
                <w:vertAlign w:val="superscript"/>
              </w:rPr>
              <w:t>th</w:t>
            </w:r>
            <w:r w:rsidRPr="002D2BCE">
              <w:rPr>
                <w:rStyle w:val="Hyperlink"/>
                <w:noProof/>
              </w:rPr>
              <w:t xml:space="preserve"> Run)</w:t>
            </w:r>
            <w:r>
              <w:rPr>
                <w:noProof/>
                <w:webHidden/>
              </w:rPr>
              <w:tab/>
            </w:r>
            <w:r>
              <w:rPr>
                <w:noProof/>
                <w:webHidden/>
              </w:rPr>
              <w:fldChar w:fldCharType="begin"/>
            </w:r>
            <w:r>
              <w:rPr>
                <w:noProof/>
                <w:webHidden/>
              </w:rPr>
              <w:instrText xml:space="preserve"> PAGEREF _Toc211702677 \h </w:instrText>
            </w:r>
            <w:r>
              <w:rPr>
                <w:noProof/>
                <w:webHidden/>
              </w:rPr>
            </w:r>
            <w:r>
              <w:rPr>
                <w:noProof/>
                <w:webHidden/>
              </w:rPr>
              <w:fldChar w:fldCharType="separate"/>
            </w:r>
            <w:r>
              <w:rPr>
                <w:noProof/>
                <w:webHidden/>
              </w:rPr>
              <w:t>28</w:t>
            </w:r>
            <w:r>
              <w:rPr>
                <w:noProof/>
                <w:webHidden/>
              </w:rPr>
              <w:fldChar w:fldCharType="end"/>
            </w:r>
          </w:hyperlink>
        </w:p>
        <w:p w14:paraId="27B3DD26" w14:textId="72B4CDBF" w:rsidR="003C247A" w:rsidRDefault="003C247A">
          <w:pPr>
            <w:pStyle w:val="TOC3"/>
            <w:tabs>
              <w:tab w:val="right" w:leader="dot" w:pos="9350"/>
            </w:tabs>
            <w:rPr>
              <w:i w:val="0"/>
              <w:iCs w:val="0"/>
              <w:noProof/>
              <w:color w:val="auto"/>
              <w:kern w:val="2"/>
              <w:sz w:val="24"/>
              <w:szCs w:val="24"/>
              <w:lang w:val="en-GB" w:eastAsia="en-GB"/>
              <w14:ligatures w14:val="standardContextual"/>
            </w:rPr>
          </w:pPr>
          <w:hyperlink w:anchor="_Toc211702678" w:history="1">
            <w:r w:rsidRPr="002D2BCE">
              <w:rPr>
                <w:rStyle w:val="Hyperlink"/>
                <w:noProof/>
              </w:rPr>
              <w:t>Appendix H – Development Processes and Troubleshooting Table</w:t>
            </w:r>
            <w:r>
              <w:rPr>
                <w:noProof/>
                <w:webHidden/>
              </w:rPr>
              <w:tab/>
            </w:r>
            <w:r>
              <w:rPr>
                <w:noProof/>
                <w:webHidden/>
              </w:rPr>
              <w:fldChar w:fldCharType="begin"/>
            </w:r>
            <w:r>
              <w:rPr>
                <w:noProof/>
                <w:webHidden/>
              </w:rPr>
              <w:instrText xml:space="preserve"> PAGEREF _Toc211702678 \h </w:instrText>
            </w:r>
            <w:r>
              <w:rPr>
                <w:noProof/>
                <w:webHidden/>
              </w:rPr>
            </w:r>
            <w:r>
              <w:rPr>
                <w:noProof/>
                <w:webHidden/>
              </w:rPr>
              <w:fldChar w:fldCharType="separate"/>
            </w:r>
            <w:r>
              <w:rPr>
                <w:noProof/>
                <w:webHidden/>
              </w:rPr>
              <w:t>29</w:t>
            </w:r>
            <w:r>
              <w:rPr>
                <w:noProof/>
                <w:webHidden/>
              </w:rPr>
              <w:fldChar w:fldCharType="end"/>
            </w:r>
          </w:hyperlink>
        </w:p>
        <w:p w14:paraId="3A37C37C" w14:textId="20BD9D8F" w:rsidR="003C247A" w:rsidRDefault="003C247A">
          <w:pPr>
            <w:pStyle w:val="TOC3"/>
            <w:tabs>
              <w:tab w:val="right" w:leader="dot" w:pos="9350"/>
            </w:tabs>
            <w:rPr>
              <w:i w:val="0"/>
              <w:iCs w:val="0"/>
              <w:noProof/>
              <w:color w:val="auto"/>
              <w:kern w:val="2"/>
              <w:sz w:val="24"/>
              <w:szCs w:val="24"/>
              <w:lang w:val="en-GB" w:eastAsia="en-GB"/>
              <w14:ligatures w14:val="standardContextual"/>
            </w:rPr>
          </w:pPr>
          <w:hyperlink w:anchor="_Toc211702679" w:history="1">
            <w:r w:rsidRPr="002D2BCE">
              <w:rPr>
                <w:rStyle w:val="Hyperlink"/>
                <w:noProof/>
              </w:rPr>
              <w:t>Appendix I – Runtime Comparison Table: Python vs Java AES Utility</w:t>
            </w:r>
            <w:r>
              <w:rPr>
                <w:noProof/>
                <w:webHidden/>
              </w:rPr>
              <w:tab/>
            </w:r>
            <w:r>
              <w:rPr>
                <w:noProof/>
                <w:webHidden/>
              </w:rPr>
              <w:fldChar w:fldCharType="begin"/>
            </w:r>
            <w:r>
              <w:rPr>
                <w:noProof/>
                <w:webHidden/>
              </w:rPr>
              <w:instrText xml:space="preserve"> PAGEREF _Toc211702679 \h </w:instrText>
            </w:r>
            <w:r>
              <w:rPr>
                <w:noProof/>
                <w:webHidden/>
              </w:rPr>
            </w:r>
            <w:r>
              <w:rPr>
                <w:noProof/>
                <w:webHidden/>
              </w:rPr>
              <w:fldChar w:fldCharType="separate"/>
            </w:r>
            <w:r>
              <w:rPr>
                <w:noProof/>
                <w:webHidden/>
              </w:rPr>
              <w:t>29</w:t>
            </w:r>
            <w:r>
              <w:rPr>
                <w:noProof/>
                <w:webHidden/>
              </w:rPr>
              <w:fldChar w:fldCharType="end"/>
            </w:r>
          </w:hyperlink>
        </w:p>
        <w:p w14:paraId="74790F33" w14:textId="08534D3C" w:rsidR="00EF39A5" w:rsidRPr="00D57BA4" w:rsidRDefault="00EF39A5" w:rsidP="00D57BA4">
          <w:pPr>
            <w:spacing w:before="0" w:after="0" w:line="480" w:lineRule="auto"/>
            <w:rPr>
              <w:sz w:val="24"/>
              <w:szCs w:val="24"/>
            </w:rPr>
          </w:pPr>
          <w:r w:rsidRPr="00D57BA4">
            <w:rPr>
              <w:b/>
              <w:bCs/>
              <w:noProof/>
              <w:sz w:val="24"/>
              <w:szCs w:val="24"/>
            </w:rPr>
            <w:fldChar w:fldCharType="end"/>
          </w:r>
        </w:p>
      </w:sdtContent>
    </w:sdt>
    <w:p w14:paraId="071805C3" w14:textId="64E47E5E" w:rsidR="00833708" w:rsidRDefault="00D21AB4" w:rsidP="00ED3410">
      <w:pPr>
        <w:pStyle w:val="Heading1"/>
        <w:jc w:val="center"/>
      </w:pPr>
      <w:bookmarkStart w:id="0" w:name="_Toc211702652"/>
      <w:r>
        <w:t>Table of Figures</w:t>
      </w:r>
      <w:bookmarkEnd w:id="0"/>
    </w:p>
    <w:p w14:paraId="001F9B6A" w14:textId="77777777" w:rsidR="00ED3410" w:rsidRDefault="00ED3410">
      <w:pPr>
        <w:pStyle w:val="TableofFigures"/>
        <w:tabs>
          <w:tab w:val="right" w:leader="dot" w:pos="9350"/>
        </w:tabs>
        <w:rPr>
          <w:b/>
          <w:bCs/>
          <w:sz w:val="24"/>
          <w:szCs w:val="24"/>
        </w:rPr>
      </w:pPr>
    </w:p>
    <w:p w14:paraId="61AA5975" w14:textId="14A45A0F" w:rsidR="00833708" w:rsidRDefault="00833708">
      <w:pPr>
        <w:pStyle w:val="TableofFigures"/>
        <w:tabs>
          <w:tab w:val="right" w:leader="dot" w:pos="9350"/>
        </w:tabs>
        <w:rPr>
          <w:noProof/>
          <w:color w:val="auto"/>
          <w:kern w:val="2"/>
          <w:sz w:val="24"/>
          <w:szCs w:val="24"/>
          <w:lang w:val="en-GB" w:eastAsia="en-GB"/>
          <w14:ligatures w14:val="standardContextual"/>
        </w:rPr>
      </w:pPr>
      <w:r>
        <w:rPr>
          <w:b/>
          <w:bCs/>
          <w:sz w:val="24"/>
          <w:szCs w:val="24"/>
        </w:rPr>
        <w:fldChar w:fldCharType="begin"/>
      </w:r>
      <w:r>
        <w:rPr>
          <w:b/>
          <w:bCs/>
          <w:sz w:val="24"/>
          <w:szCs w:val="24"/>
        </w:rPr>
        <w:instrText xml:space="preserve"> TOC \h \z \c "Figure" </w:instrText>
      </w:r>
      <w:r>
        <w:rPr>
          <w:b/>
          <w:bCs/>
          <w:sz w:val="24"/>
          <w:szCs w:val="24"/>
        </w:rPr>
        <w:fldChar w:fldCharType="separate"/>
      </w:r>
      <w:hyperlink w:anchor="_Toc211696977" w:history="1">
        <w:r w:rsidRPr="00A17CBA">
          <w:rPr>
            <w:rStyle w:val="Hyperlink"/>
            <w:noProof/>
          </w:rPr>
          <w:t>Figure 1</w:t>
        </w:r>
        <w:r w:rsidRPr="00A17CBA">
          <w:rPr>
            <w:rStyle w:val="Hyperlink"/>
            <w:noProof/>
            <w:lang w:val="en-GB"/>
          </w:rPr>
          <w:t>: Screenshot of comparative development processes for Python and Java utilities, originally presented in Appendix H.</w:t>
        </w:r>
        <w:r>
          <w:rPr>
            <w:noProof/>
            <w:webHidden/>
          </w:rPr>
          <w:tab/>
        </w:r>
        <w:r>
          <w:rPr>
            <w:noProof/>
            <w:webHidden/>
          </w:rPr>
          <w:fldChar w:fldCharType="begin"/>
        </w:r>
        <w:r>
          <w:rPr>
            <w:noProof/>
            <w:webHidden/>
          </w:rPr>
          <w:instrText xml:space="preserve"> PAGEREF _Toc211696977 \h </w:instrText>
        </w:r>
        <w:r>
          <w:rPr>
            <w:noProof/>
            <w:webHidden/>
          </w:rPr>
        </w:r>
        <w:r>
          <w:rPr>
            <w:noProof/>
            <w:webHidden/>
          </w:rPr>
          <w:fldChar w:fldCharType="separate"/>
        </w:r>
        <w:r>
          <w:rPr>
            <w:noProof/>
            <w:webHidden/>
          </w:rPr>
          <w:t>4</w:t>
        </w:r>
        <w:r>
          <w:rPr>
            <w:noProof/>
            <w:webHidden/>
          </w:rPr>
          <w:fldChar w:fldCharType="end"/>
        </w:r>
      </w:hyperlink>
    </w:p>
    <w:p w14:paraId="5F36C1D5" w14:textId="0172D687" w:rsidR="00833708" w:rsidRDefault="00833708">
      <w:pPr>
        <w:pStyle w:val="TableofFigures"/>
        <w:tabs>
          <w:tab w:val="right" w:leader="dot" w:pos="9350"/>
        </w:tabs>
        <w:rPr>
          <w:noProof/>
          <w:color w:val="auto"/>
          <w:kern w:val="2"/>
          <w:sz w:val="24"/>
          <w:szCs w:val="24"/>
          <w:lang w:val="en-GB" w:eastAsia="en-GB"/>
          <w14:ligatures w14:val="standardContextual"/>
        </w:rPr>
      </w:pPr>
      <w:hyperlink w:anchor="_Toc211696978" w:history="1">
        <w:r w:rsidRPr="00A17CBA">
          <w:rPr>
            <w:rStyle w:val="Hyperlink"/>
            <w:noProof/>
          </w:rPr>
          <w:t>Figure 2</w:t>
        </w:r>
        <w:r w:rsidRPr="00A17CBA">
          <w:rPr>
            <w:rStyle w:val="Hyperlink"/>
            <w:noProof/>
            <w:lang w:val="en-GB"/>
          </w:rPr>
          <w:t xml:space="preserve"> Runtime Comparison Table, originally presented in Appendix I</w:t>
        </w:r>
        <w:r>
          <w:rPr>
            <w:noProof/>
            <w:webHidden/>
          </w:rPr>
          <w:tab/>
        </w:r>
        <w:r>
          <w:rPr>
            <w:noProof/>
            <w:webHidden/>
          </w:rPr>
          <w:fldChar w:fldCharType="begin"/>
        </w:r>
        <w:r>
          <w:rPr>
            <w:noProof/>
            <w:webHidden/>
          </w:rPr>
          <w:instrText xml:space="preserve"> PAGEREF _Toc211696978 \h </w:instrText>
        </w:r>
        <w:r>
          <w:rPr>
            <w:noProof/>
            <w:webHidden/>
          </w:rPr>
        </w:r>
        <w:r>
          <w:rPr>
            <w:noProof/>
            <w:webHidden/>
          </w:rPr>
          <w:fldChar w:fldCharType="separate"/>
        </w:r>
        <w:r>
          <w:rPr>
            <w:noProof/>
            <w:webHidden/>
          </w:rPr>
          <w:t>6</w:t>
        </w:r>
        <w:r>
          <w:rPr>
            <w:noProof/>
            <w:webHidden/>
          </w:rPr>
          <w:fldChar w:fldCharType="end"/>
        </w:r>
      </w:hyperlink>
    </w:p>
    <w:p w14:paraId="2D67FE96" w14:textId="52B6EA89" w:rsidR="00833708" w:rsidRDefault="00833708">
      <w:pPr>
        <w:rPr>
          <w:rFonts w:eastAsiaTheme="majorEastAsia" w:cstheme="majorBidi"/>
          <w:b/>
          <w:bCs/>
          <w:color w:val="3F251D" w:themeColor="accent1"/>
          <w:sz w:val="24"/>
          <w:szCs w:val="24"/>
        </w:rPr>
      </w:pPr>
      <w:r>
        <w:rPr>
          <w:b/>
          <w:bCs/>
          <w:sz w:val="24"/>
          <w:szCs w:val="24"/>
        </w:rPr>
        <w:fldChar w:fldCharType="end"/>
      </w:r>
      <w:r>
        <w:rPr>
          <w:b/>
          <w:bCs/>
          <w:sz w:val="24"/>
          <w:szCs w:val="24"/>
        </w:rPr>
        <w:br w:type="page"/>
      </w:r>
    </w:p>
    <w:p w14:paraId="059352DD" w14:textId="0B5A9738" w:rsidR="00C27DE4" w:rsidRPr="00AE2887" w:rsidRDefault="00A7564F" w:rsidP="00AE2887">
      <w:pPr>
        <w:pStyle w:val="Heading3"/>
        <w:rPr>
          <w:b/>
          <w:bCs/>
        </w:rPr>
      </w:pPr>
      <w:bookmarkStart w:id="1" w:name="_Toc211702653"/>
      <w:r w:rsidRPr="00AE2887">
        <w:rPr>
          <w:b/>
          <w:bCs/>
        </w:rPr>
        <w:t>Introduction</w:t>
      </w:r>
      <w:bookmarkEnd w:id="1"/>
    </w:p>
    <w:p w14:paraId="36282787" w14:textId="77777777" w:rsidR="002B39EE" w:rsidRPr="002B39EE" w:rsidRDefault="002B39EE" w:rsidP="002B39EE"/>
    <w:p w14:paraId="51CFEB15" w14:textId="38E8E3D7" w:rsidR="002F39A9" w:rsidRPr="00D57BA4" w:rsidRDefault="008D7915" w:rsidP="00D57BA4">
      <w:pPr>
        <w:spacing w:before="0" w:after="0" w:line="480" w:lineRule="auto"/>
        <w:rPr>
          <w:sz w:val="24"/>
          <w:szCs w:val="24"/>
          <w:lang w:val="en-GB"/>
        </w:rPr>
      </w:pPr>
      <w:r w:rsidRPr="00D57BA4">
        <w:rPr>
          <w:sz w:val="24"/>
          <w:szCs w:val="24"/>
          <w:lang w:val="en-GB"/>
        </w:rPr>
        <w:t xml:space="preserve">This report will compare two programming languages, consisting of Python and Java, through the development of a file encryption utility using the </w:t>
      </w:r>
      <w:r w:rsidR="003C4BFF" w:rsidRPr="00D57BA4">
        <w:rPr>
          <w:sz w:val="24"/>
          <w:szCs w:val="24"/>
        </w:rPr>
        <w:t>AES</w:t>
      </w:r>
      <w:r w:rsidR="00D16E9C" w:rsidRPr="00D57BA4">
        <w:rPr>
          <w:rStyle w:val="FootnoteReference"/>
          <w:sz w:val="24"/>
          <w:szCs w:val="24"/>
        </w:rPr>
        <w:footnoteReference w:id="1"/>
      </w:r>
      <w:r w:rsidR="00B941A2" w:rsidRPr="00D57BA4">
        <w:rPr>
          <w:sz w:val="24"/>
          <w:szCs w:val="24"/>
        </w:rPr>
        <w:t xml:space="preserve"> </w:t>
      </w:r>
      <w:r w:rsidR="002F39A9" w:rsidRPr="00D57BA4">
        <w:rPr>
          <w:sz w:val="24"/>
          <w:szCs w:val="24"/>
          <w:lang w:val="en-GB"/>
        </w:rPr>
        <w:t xml:space="preserve">algorithm. The goal of this report is to compare these languages over five dimensions as follows: development models, syntax and readability, performance efficiency, </w:t>
      </w:r>
      <w:r w:rsidR="00883375" w:rsidRPr="00D57BA4">
        <w:rPr>
          <w:sz w:val="24"/>
          <w:szCs w:val="24"/>
          <w:lang w:val="en-GB"/>
        </w:rPr>
        <w:t>scalability,</w:t>
      </w:r>
      <w:r w:rsidR="002F39A9" w:rsidRPr="00D57BA4">
        <w:rPr>
          <w:sz w:val="24"/>
          <w:szCs w:val="24"/>
          <w:lang w:val="en-GB"/>
        </w:rPr>
        <w:t xml:space="preserve"> and maintainability, and finally security implications.</w:t>
      </w:r>
    </w:p>
    <w:p w14:paraId="34449802" w14:textId="307A601E" w:rsidR="00E849DF" w:rsidRPr="00AE2887" w:rsidRDefault="00B00FBB" w:rsidP="00AE2887">
      <w:pPr>
        <w:pStyle w:val="Heading3"/>
        <w:rPr>
          <w:b/>
          <w:bCs/>
        </w:rPr>
      </w:pPr>
      <w:r w:rsidRPr="00D57BA4">
        <w:t xml:space="preserve"> </w:t>
      </w:r>
      <w:bookmarkStart w:id="2" w:name="_Toc211702654"/>
      <w:r w:rsidR="00E849DF" w:rsidRPr="00AE2887">
        <w:rPr>
          <w:b/>
          <w:bCs/>
        </w:rPr>
        <w:t>Development Models</w:t>
      </w:r>
      <w:bookmarkEnd w:id="2"/>
    </w:p>
    <w:p w14:paraId="22E12E40" w14:textId="77777777" w:rsidR="002B39EE" w:rsidRPr="002B39EE" w:rsidRDefault="002B39EE" w:rsidP="002B39EE"/>
    <w:p w14:paraId="46884A1C" w14:textId="4C7515F0" w:rsidR="00E849DF" w:rsidRPr="00D57BA4" w:rsidRDefault="0088152A" w:rsidP="003A1D4C">
      <w:pPr>
        <w:spacing w:before="0" w:after="0" w:line="480" w:lineRule="auto"/>
        <w:rPr>
          <w:sz w:val="24"/>
          <w:szCs w:val="24"/>
          <w:lang w:val="en-GB"/>
        </w:rPr>
      </w:pPr>
      <w:r w:rsidRPr="00D57BA4">
        <w:rPr>
          <w:sz w:val="24"/>
          <w:szCs w:val="24"/>
          <w:lang w:val="en-GB"/>
        </w:rPr>
        <w:t xml:space="preserve">Python </w:t>
      </w:r>
      <w:r w:rsidR="00191B58" w:rsidRPr="00D57BA4">
        <w:rPr>
          <w:sz w:val="24"/>
          <w:szCs w:val="24"/>
          <w:lang w:val="en-GB"/>
        </w:rPr>
        <w:t>supports procedural</w:t>
      </w:r>
      <w:r w:rsidR="00E849DF" w:rsidRPr="00D57BA4">
        <w:rPr>
          <w:sz w:val="24"/>
          <w:szCs w:val="24"/>
          <w:lang w:val="en-GB"/>
        </w:rPr>
        <w:t>,</w:t>
      </w:r>
      <w:r w:rsidR="008D0CE3" w:rsidRPr="00D57BA4">
        <w:rPr>
          <w:sz w:val="24"/>
          <w:szCs w:val="24"/>
          <w:lang w:val="en-GB"/>
        </w:rPr>
        <w:t xml:space="preserve"> functional, </w:t>
      </w:r>
      <w:r w:rsidR="004D7E65" w:rsidRPr="00D57BA4">
        <w:rPr>
          <w:sz w:val="24"/>
          <w:szCs w:val="24"/>
          <w:lang w:val="en-GB"/>
        </w:rPr>
        <w:t>and object</w:t>
      </w:r>
      <w:r w:rsidR="00E849DF" w:rsidRPr="00D57BA4">
        <w:rPr>
          <w:sz w:val="24"/>
          <w:szCs w:val="24"/>
          <w:lang w:val="en-GB"/>
        </w:rPr>
        <w:t>-orient</w:t>
      </w:r>
      <w:r w:rsidR="00CD5AC9" w:rsidRPr="00D57BA4">
        <w:rPr>
          <w:sz w:val="24"/>
          <w:szCs w:val="24"/>
          <w:lang w:val="en-GB"/>
        </w:rPr>
        <w:t>at</w:t>
      </w:r>
      <w:r w:rsidR="00E849DF" w:rsidRPr="00D57BA4">
        <w:rPr>
          <w:sz w:val="24"/>
          <w:szCs w:val="24"/>
          <w:lang w:val="en-GB"/>
        </w:rPr>
        <w:t>ed</w:t>
      </w:r>
      <w:r w:rsidR="008D0CE3" w:rsidRPr="00D57BA4">
        <w:rPr>
          <w:sz w:val="24"/>
          <w:szCs w:val="24"/>
          <w:lang w:val="en-GB"/>
        </w:rPr>
        <w:t xml:space="preserve"> </w:t>
      </w:r>
      <w:r w:rsidR="00E849DF" w:rsidRPr="00D57BA4">
        <w:rPr>
          <w:sz w:val="24"/>
          <w:szCs w:val="24"/>
          <w:lang w:val="en-GB"/>
        </w:rPr>
        <w:t>programming</w:t>
      </w:r>
      <w:r w:rsidR="000E0182" w:rsidRPr="00D57BA4">
        <w:rPr>
          <w:sz w:val="24"/>
          <w:szCs w:val="24"/>
          <w:lang w:val="en-GB"/>
        </w:rPr>
        <w:t xml:space="preserve"> (OOP)</w:t>
      </w:r>
      <w:r w:rsidR="00521DB4" w:rsidRPr="00D57BA4">
        <w:rPr>
          <w:rStyle w:val="FootnoteReference"/>
          <w:sz w:val="24"/>
          <w:szCs w:val="24"/>
          <w:lang w:val="en-GB"/>
        </w:rPr>
        <w:footnoteReference w:id="2"/>
      </w:r>
      <w:r w:rsidR="00E849DF" w:rsidRPr="00D57BA4">
        <w:rPr>
          <w:sz w:val="24"/>
          <w:szCs w:val="24"/>
          <w:lang w:val="en-GB"/>
        </w:rPr>
        <w:t xml:space="preserve">. </w:t>
      </w:r>
      <w:r w:rsidR="00327CE9" w:rsidRPr="00D57BA4">
        <w:rPr>
          <w:sz w:val="24"/>
          <w:szCs w:val="24"/>
          <w:lang w:val="en-GB"/>
        </w:rPr>
        <w:t>For this utility (Appendix A), a procedural model was used, allowing functions to be executed sequentially within a Jupyter Notebook</w:t>
      </w:r>
      <w:r w:rsidR="00DC5C35" w:rsidRPr="00D57BA4">
        <w:rPr>
          <w:sz w:val="24"/>
          <w:szCs w:val="24"/>
          <w:lang w:val="en-GB"/>
        </w:rPr>
        <w:t xml:space="preserve"> (Appendix B)</w:t>
      </w:r>
      <w:r w:rsidR="00327CE9" w:rsidRPr="00D57BA4">
        <w:rPr>
          <w:sz w:val="24"/>
          <w:szCs w:val="24"/>
          <w:lang w:val="en-GB"/>
        </w:rPr>
        <w:t xml:space="preserve">. This model is well-suited to rapid prototyping and educational contexts (Kilaru, 2024). </w:t>
      </w:r>
    </w:p>
    <w:p w14:paraId="3B96F0DE" w14:textId="77777777" w:rsidR="00F45D59" w:rsidRDefault="00536073" w:rsidP="00F45D59">
      <w:pPr>
        <w:spacing w:before="0" w:after="0" w:line="480" w:lineRule="auto"/>
        <w:rPr>
          <w:sz w:val="24"/>
          <w:szCs w:val="24"/>
          <w:lang w:val="en-GB"/>
        </w:rPr>
      </w:pPr>
      <w:r w:rsidRPr="00D57BA4">
        <w:rPr>
          <w:sz w:val="24"/>
          <w:szCs w:val="24"/>
          <w:lang w:val="en-GB"/>
        </w:rPr>
        <w:t xml:space="preserve">Conversely, Java is an OOP language, and even a simple encryption and decryption file utility (Appendix D) must be encapsulated inside a class hierarchy. There is only one class in the Java version (FileEncryptor) included with static </w:t>
      </w:r>
      <w:r w:rsidR="009951DD" w:rsidRPr="00D57BA4">
        <w:rPr>
          <w:sz w:val="24"/>
          <w:szCs w:val="24"/>
          <w:lang w:val="en-GB"/>
        </w:rPr>
        <w:t>m</w:t>
      </w:r>
      <w:r w:rsidR="008669C1" w:rsidRPr="00D57BA4">
        <w:rPr>
          <w:sz w:val="24"/>
          <w:szCs w:val="24"/>
          <w:lang w:val="en-GB"/>
        </w:rPr>
        <w:t>ethod</w:t>
      </w:r>
      <w:r w:rsidR="004E4366" w:rsidRPr="00D57BA4">
        <w:rPr>
          <w:sz w:val="24"/>
          <w:szCs w:val="24"/>
          <w:lang w:val="en-GB"/>
        </w:rPr>
        <w:t>s</w:t>
      </w:r>
      <w:r w:rsidR="00E61116" w:rsidRPr="00D57BA4">
        <w:rPr>
          <w:rStyle w:val="FootnoteReference"/>
          <w:sz w:val="24"/>
          <w:szCs w:val="24"/>
          <w:lang w:val="en-GB"/>
        </w:rPr>
        <w:footnoteReference w:id="3"/>
      </w:r>
      <w:r w:rsidR="009951DD" w:rsidRPr="00D57BA4">
        <w:rPr>
          <w:sz w:val="24"/>
          <w:szCs w:val="24"/>
          <w:lang w:val="en-GB"/>
        </w:rPr>
        <w:t>.</w:t>
      </w:r>
      <w:r w:rsidR="00A16CAC" w:rsidRPr="00D57BA4">
        <w:rPr>
          <w:sz w:val="24"/>
          <w:szCs w:val="24"/>
          <w:lang w:val="en-GB"/>
        </w:rPr>
        <w:t xml:space="preserve"> </w:t>
      </w:r>
      <w:r w:rsidR="007F09A0" w:rsidRPr="00D57BA4">
        <w:rPr>
          <w:sz w:val="24"/>
          <w:szCs w:val="24"/>
          <w:lang w:val="en-GB"/>
        </w:rPr>
        <w:t xml:space="preserve">This </w:t>
      </w:r>
      <w:r w:rsidR="00651C8F" w:rsidRPr="00D57BA4">
        <w:rPr>
          <w:sz w:val="24"/>
          <w:szCs w:val="24"/>
          <w:lang w:val="en-GB"/>
        </w:rPr>
        <w:t xml:space="preserve">method </w:t>
      </w:r>
      <w:r w:rsidR="002E6B30" w:rsidRPr="00D57BA4">
        <w:rPr>
          <w:sz w:val="24"/>
          <w:szCs w:val="24"/>
          <w:lang w:val="en-GB"/>
        </w:rPr>
        <w:t>enhances</w:t>
      </w:r>
      <w:r w:rsidR="00651C8F" w:rsidRPr="00D57BA4">
        <w:rPr>
          <w:sz w:val="24"/>
          <w:szCs w:val="24"/>
          <w:lang w:val="en-GB"/>
        </w:rPr>
        <w:t xml:space="preserve"> </w:t>
      </w:r>
      <w:r w:rsidR="007F09A0" w:rsidRPr="00D57BA4">
        <w:rPr>
          <w:sz w:val="24"/>
          <w:szCs w:val="24"/>
          <w:lang w:val="en-GB"/>
        </w:rPr>
        <w:t>modularity</w:t>
      </w:r>
      <w:r w:rsidR="00174391" w:rsidRPr="00D57BA4">
        <w:rPr>
          <w:sz w:val="24"/>
          <w:szCs w:val="24"/>
          <w:lang w:val="en-GB"/>
        </w:rPr>
        <w:t>,</w:t>
      </w:r>
      <w:r w:rsidR="007F09A0" w:rsidRPr="00D57BA4">
        <w:rPr>
          <w:sz w:val="24"/>
          <w:szCs w:val="24"/>
          <w:lang w:val="en-GB"/>
        </w:rPr>
        <w:t xml:space="preserve"> </w:t>
      </w:r>
      <w:r w:rsidR="008859B9" w:rsidRPr="00D57BA4">
        <w:rPr>
          <w:sz w:val="24"/>
          <w:szCs w:val="24"/>
          <w:lang w:val="en-GB"/>
        </w:rPr>
        <w:t xml:space="preserve">which is aligned with </w:t>
      </w:r>
      <w:r w:rsidR="00E63AC2" w:rsidRPr="00D57BA4">
        <w:rPr>
          <w:sz w:val="24"/>
          <w:szCs w:val="24"/>
          <w:lang w:val="en-GB"/>
        </w:rPr>
        <w:t>Java’s design philosophy</w:t>
      </w:r>
      <w:r w:rsidR="00635B08" w:rsidRPr="00D57BA4">
        <w:rPr>
          <w:sz w:val="24"/>
          <w:szCs w:val="24"/>
          <w:lang w:val="en-GB"/>
        </w:rPr>
        <w:t xml:space="preserve">. </w:t>
      </w:r>
      <w:r w:rsidR="002E6B30" w:rsidRPr="00D57BA4">
        <w:rPr>
          <w:sz w:val="24"/>
          <w:szCs w:val="24"/>
          <w:lang w:val="en-GB"/>
        </w:rPr>
        <w:t>However,</w:t>
      </w:r>
      <w:r w:rsidR="00635B08" w:rsidRPr="00D57BA4">
        <w:rPr>
          <w:sz w:val="24"/>
          <w:szCs w:val="24"/>
          <w:lang w:val="en-GB"/>
        </w:rPr>
        <w:t xml:space="preserve"> it </w:t>
      </w:r>
      <w:r w:rsidR="00A90735" w:rsidRPr="00D57BA4">
        <w:rPr>
          <w:sz w:val="24"/>
          <w:szCs w:val="24"/>
          <w:lang w:val="en-GB"/>
        </w:rPr>
        <w:t xml:space="preserve">also adds more </w:t>
      </w:r>
      <w:r w:rsidR="00027A6D" w:rsidRPr="00D57BA4">
        <w:rPr>
          <w:sz w:val="24"/>
          <w:szCs w:val="24"/>
          <w:lang w:val="en-GB"/>
        </w:rPr>
        <w:t>repetitive code (</w:t>
      </w:r>
      <w:r w:rsidR="002E6B30" w:rsidRPr="00D57BA4">
        <w:rPr>
          <w:sz w:val="24"/>
          <w:szCs w:val="24"/>
          <w:lang w:val="en-GB"/>
        </w:rPr>
        <w:t>Overflow, 2023</w:t>
      </w:r>
      <w:r w:rsidR="00027A6D" w:rsidRPr="00D57BA4">
        <w:rPr>
          <w:sz w:val="24"/>
          <w:szCs w:val="24"/>
          <w:lang w:val="en-GB"/>
        </w:rPr>
        <w:t>)</w:t>
      </w:r>
      <w:r w:rsidR="002E6B30" w:rsidRPr="00D57BA4">
        <w:rPr>
          <w:sz w:val="24"/>
          <w:szCs w:val="24"/>
          <w:lang w:val="en-GB"/>
        </w:rPr>
        <w:t>.</w:t>
      </w:r>
      <w:r w:rsidR="00F45D59" w:rsidRPr="00F45D59">
        <w:rPr>
          <w:sz w:val="24"/>
          <w:szCs w:val="24"/>
          <w:lang w:val="en-GB"/>
        </w:rPr>
        <w:t xml:space="preserve"> </w:t>
      </w:r>
    </w:p>
    <w:p w14:paraId="5F872756" w14:textId="581F15DF" w:rsidR="00F45D59" w:rsidRDefault="00F45D59" w:rsidP="00F45D59">
      <w:pPr>
        <w:spacing w:before="0" w:after="0" w:line="480" w:lineRule="auto"/>
        <w:rPr>
          <w:sz w:val="24"/>
          <w:szCs w:val="24"/>
          <w:lang w:val="en-GB"/>
        </w:rPr>
      </w:pPr>
      <w:r w:rsidRPr="00D57BA4">
        <w:rPr>
          <w:sz w:val="24"/>
          <w:szCs w:val="24"/>
          <w:lang w:val="en-GB"/>
        </w:rPr>
        <w:t xml:space="preserve">Python is dynamically typed and interpreted, allowing developers to quickly experiment </w:t>
      </w:r>
    </w:p>
    <w:p w14:paraId="2E5F1FF5" w14:textId="77777777" w:rsidR="00AD15ED" w:rsidRDefault="00F45D59" w:rsidP="004C0A21">
      <w:pPr>
        <w:spacing w:before="0" w:after="0" w:line="480" w:lineRule="auto"/>
        <w:rPr>
          <w:sz w:val="24"/>
          <w:szCs w:val="24"/>
          <w:lang w:val="en-GB"/>
        </w:rPr>
      </w:pPr>
      <w:r w:rsidRPr="00D57BA4">
        <w:rPr>
          <w:sz w:val="24"/>
          <w:szCs w:val="24"/>
          <w:lang w:val="en-GB"/>
        </w:rPr>
        <w:t>with innovative ideas and make prototypes due to its flexibility and minimal setup (Appendix A). Java setup, on the other hand, is statically typed and compiled, which enforces stricter rules and more boilerplate code. Such restrictions can make Java setup and execution initially longer (Appendix I) but make the code more stable and easier to maintain in the long term (Gupta, 2022; Cutting, 2022; Alaria et al., 2023).</w:t>
      </w:r>
      <w:r w:rsidR="006E7E7A">
        <w:rPr>
          <w:sz w:val="24"/>
          <w:szCs w:val="24"/>
          <w:lang w:val="en-GB"/>
        </w:rPr>
        <w:t xml:space="preserve"> </w:t>
      </w:r>
    </w:p>
    <w:p w14:paraId="2440A947" w14:textId="00BACEA1" w:rsidR="00F64093" w:rsidRDefault="00903831" w:rsidP="00D57BA4">
      <w:pPr>
        <w:spacing w:before="0" w:after="0" w:line="480" w:lineRule="auto"/>
        <w:rPr>
          <w:sz w:val="24"/>
          <w:szCs w:val="24"/>
          <w:lang w:val="en-GB"/>
        </w:rPr>
      </w:pPr>
      <w:r w:rsidRPr="00903831">
        <w:rPr>
          <w:sz w:val="24"/>
          <w:szCs w:val="24"/>
          <w:lang w:val="en-GB"/>
        </w:rPr>
        <w:t>The figure</w:t>
      </w:r>
      <w:r w:rsidR="00E468D5">
        <w:rPr>
          <w:sz w:val="24"/>
          <w:szCs w:val="24"/>
          <w:lang w:val="en-GB"/>
        </w:rPr>
        <w:t xml:space="preserve"> 1</w:t>
      </w:r>
      <w:r w:rsidRPr="00903831">
        <w:rPr>
          <w:sz w:val="24"/>
          <w:szCs w:val="24"/>
          <w:lang w:val="en-GB"/>
        </w:rPr>
        <w:t xml:space="preserve"> below illustrates a comparative development process for Python and Java, including issues and troubleshooting notes; the issues and troubleshooting screenshots are demonstrated in Appendix F.</w:t>
      </w:r>
      <w:r w:rsidR="00C6545B" w:rsidRPr="00C6545B">
        <w:rPr>
          <w:sz w:val="24"/>
          <w:szCs w:val="24"/>
          <w:lang w:val="en-GB"/>
        </w:rPr>
        <w:drawing>
          <wp:inline distT="0" distB="0" distL="0" distR="0" wp14:anchorId="2B486D49" wp14:editId="41AEA79A">
            <wp:extent cx="5943600" cy="3502025"/>
            <wp:effectExtent l="0" t="0" r="0" b="3175"/>
            <wp:docPr id="478910952" name="Picture 1" descr="A white sheet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10952" name="Picture 1" descr="A white sheet with yellow text&#10;&#10;AI-generated content may be incorrect."/>
                    <pic:cNvPicPr/>
                  </pic:nvPicPr>
                  <pic:blipFill>
                    <a:blip r:embed="rId12"/>
                    <a:stretch>
                      <a:fillRect/>
                    </a:stretch>
                  </pic:blipFill>
                  <pic:spPr>
                    <a:xfrm>
                      <a:off x="0" y="0"/>
                      <a:ext cx="5943600" cy="3502025"/>
                    </a:xfrm>
                    <a:prstGeom prst="rect">
                      <a:avLst/>
                    </a:prstGeom>
                  </pic:spPr>
                </pic:pic>
              </a:graphicData>
            </a:graphic>
          </wp:inline>
        </w:drawing>
      </w:r>
      <w:r w:rsidR="0086245B">
        <w:rPr>
          <w:sz w:val="24"/>
          <w:szCs w:val="24"/>
          <w:lang w:val="en-GB"/>
        </w:rPr>
        <w:t xml:space="preserve"> </w:t>
      </w:r>
    </w:p>
    <w:p w14:paraId="02C4C954" w14:textId="5DDC0671" w:rsidR="00602480" w:rsidRPr="00D57BA4" w:rsidRDefault="002B17DE" w:rsidP="002B17DE">
      <w:pPr>
        <w:pStyle w:val="Caption"/>
        <w:rPr>
          <w:sz w:val="24"/>
          <w:szCs w:val="24"/>
          <w:lang w:val="en-GB"/>
        </w:rPr>
      </w:pPr>
      <w:bookmarkStart w:id="3" w:name="_Toc211696977"/>
      <w:r>
        <w:t xml:space="preserve">Figure </w:t>
      </w:r>
      <w:r>
        <w:fldChar w:fldCharType="begin"/>
      </w:r>
      <w:r>
        <w:instrText xml:space="preserve"> SEQ Figure \* ARABIC </w:instrText>
      </w:r>
      <w:r>
        <w:fldChar w:fldCharType="separate"/>
      </w:r>
      <w:r w:rsidR="00E33FCD">
        <w:rPr>
          <w:noProof/>
        </w:rPr>
        <w:t>1</w:t>
      </w:r>
      <w:r>
        <w:fldChar w:fldCharType="end"/>
      </w:r>
      <w:r w:rsidRPr="00966A19">
        <w:rPr>
          <w:lang w:val="en-GB"/>
        </w:rPr>
        <w:t xml:space="preserve">: Screenshot of comparative development processes for Python and Java utilities, originally presented in Appendix </w:t>
      </w:r>
      <w:r w:rsidR="003A10C3">
        <w:rPr>
          <w:lang w:val="en-GB"/>
        </w:rPr>
        <w:t>H</w:t>
      </w:r>
      <w:r w:rsidRPr="00966A19">
        <w:rPr>
          <w:lang w:val="en-GB"/>
        </w:rPr>
        <w:t>.</w:t>
      </w:r>
      <w:bookmarkEnd w:id="3"/>
      <w:r w:rsidR="003A10C3">
        <w:rPr>
          <w:lang w:val="en-GB"/>
        </w:rPr>
        <w:t xml:space="preserve"> </w:t>
      </w:r>
    </w:p>
    <w:p w14:paraId="79D9D513" w14:textId="77777777" w:rsidR="00E849DF" w:rsidRPr="00AE2887" w:rsidRDefault="00E849DF" w:rsidP="00AE2887">
      <w:pPr>
        <w:pStyle w:val="Heading3"/>
        <w:rPr>
          <w:b/>
          <w:bCs/>
        </w:rPr>
      </w:pPr>
      <w:bookmarkStart w:id="4" w:name="_Toc211702655"/>
      <w:r w:rsidRPr="00AE2887">
        <w:rPr>
          <w:b/>
          <w:bCs/>
        </w:rPr>
        <w:t>Syntax and Readability</w:t>
      </w:r>
      <w:bookmarkEnd w:id="4"/>
    </w:p>
    <w:p w14:paraId="3A3DCDD8" w14:textId="77777777" w:rsidR="005B2E42" w:rsidRPr="005B2E42" w:rsidRDefault="005B2E42" w:rsidP="005B2E42">
      <w:pPr>
        <w:rPr>
          <w:lang w:val="en-GB"/>
        </w:rPr>
      </w:pPr>
    </w:p>
    <w:p w14:paraId="79DDE86A" w14:textId="3FF29B41" w:rsidR="0047402C" w:rsidRPr="00D57BA4" w:rsidRDefault="00613B2B" w:rsidP="00D57BA4">
      <w:pPr>
        <w:spacing w:before="0" w:after="0" w:line="480" w:lineRule="auto"/>
        <w:rPr>
          <w:sz w:val="24"/>
          <w:szCs w:val="24"/>
          <w:lang w:val="en-GB"/>
        </w:rPr>
      </w:pPr>
      <w:r w:rsidRPr="00D57BA4">
        <w:rPr>
          <w:sz w:val="24"/>
          <w:szCs w:val="24"/>
          <w:lang w:val="en-GB"/>
        </w:rPr>
        <w:t>Python is widely complimented for its readable and concise syntax (Appendix A). The encryption utility necessitated fewer lines of code and low structural overhead. The functions decrypt_file() and decrypt_file() were user-friendly, and the cryptography library simplified key management and file processing (Kilaru, 2024).</w:t>
      </w:r>
    </w:p>
    <w:p w14:paraId="31CB654B" w14:textId="39A7DEDD" w:rsidR="007B5DB8" w:rsidRPr="00D57BA4" w:rsidRDefault="006C0AE0" w:rsidP="00E710D9">
      <w:pPr>
        <w:spacing w:before="0" w:after="0" w:line="480" w:lineRule="auto"/>
        <w:rPr>
          <w:sz w:val="24"/>
          <w:szCs w:val="24"/>
          <w:lang w:val="en-GB"/>
        </w:rPr>
      </w:pPr>
      <w:r w:rsidRPr="00D57BA4">
        <w:rPr>
          <w:sz w:val="24"/>
          <w:szCs w:val="24"/>
          <w:lang w:val="en-GB"/>
        </w:rPr>
        <w:t xml:space="preserve">However, Java syntax </w:t>
      </w:r>
      <w:r w:rsidR="00ED53AC" w:rsidRPr="00D57BA4">
        <w:rPr>
          <w:sz w:val="24"/>
          <w:szCs w:val="24"/>
          <w:lang w:val="en-GB"/>
        </w:rPr>
        <w:t xml:space="preserve">(Appendix </w:t>
      </w:r>
      <w:r w:rsidR="00F97A19" w:rsidRPr="00D57BA4">
        <w:rPr>
          <w:sz w:val="24"/>
          <w:szCs w:val="24"/>
          <w:lang w:val="en-GB"/>
        </w:rPr>
        <w:t>D</w:t>
      </w:r>
      <w:r w:rsidR="00ED53AC" w:rsidRPr="00D57BA4">
        <w:rPr>
          <w:sz w:val="24"/>
          <w:szCs w:val="24"/>
          <w:lang w:val="en-GB"/>
        </w:rPr>
        <w:t>)</w:t>
      </w:r>
      <w:r w:rsidR="00630580" w:rsidRPr="00D57BA4">
        <w:rPr>
          <w:sz w:val="24"/>
          <w:szCs w:val="24"/>
          <w:lang w:val="en-GB"/>
        </w:rPr>
        <w:t xml:space="preserve"> </w:t>
      </w:r>
      <w:r w:rsidRPr="00D57BA4">
        <w:rPr>
          <w:sz w:val="24"/>
          <w:szCs w:val="24"/>
          <w:lang w:val="en-GB"/>
        </w:rPr>
        <w:t>is more verbose</w:t>
      </w:r>
      <w:r w:rsidR="00A02B17" w:rsidRPr="00D57BA4">
        <w:rPr>
          <w:sz w:val="24"/>
          <w:szCs w:val="24"/>
          <w:lang w:val="en-GB"/>
        </w:rPr>
        <w:t xml:space="preserve">. The same functionality </w:t>
      </w:r>
      <w:r w:rsidR="005B6CCD" w:rsidRPr="00D57BA4">
        <w:rPr>
          <w:sz w:val="24"/>
          <w:szCs w:val="24"/>
          <w:lang w:val="en-GB"/>
        </w:rPr>
        <w:t>requires</w:t>
      </w:r>
      <w:r w:rsidR="009C4913" w:rsidRPr="00D57BA4">
        <w:rPr>
          <w:sz w:val="24"/>
          <w:szCs w:val="24"/>
          <w:lang w:val="en-GB"/>
        </w:rPr>
        <w:t xml:space="preserve"> detailed declarations</w:t>
      </w:r>
      <w:r w:rsidR="003F6171" w:rsidRPr="00D57BA4">
        <w:rPr>
          <w:sz w:val="24"/>
          <w:szCs w:val="24"/>
          <w:lang w:val="en-GB"/>
        </w:rPr>
        <w:t>, class-level organis</w:t>
      </w:r>
      <w:r w:rsidR="002C5F2E" w:rsidRPr="00D57BA4">
        <w:rPr>
          <w:sz w:val="24"/>
          <w:szCs w:val="24"/>
          <w:lang w:val="en-GB"/>
        </w:rPr>
        <w:t>ing</w:t>
      </w:r>
      <w:r w:rsidR="003F6171" w:rsidRPr="00D57BA4">
        <w:rPr>
          <w:sz w:val="24"/>
          <w:szCs w:val="24"/>
          <w:lang w:val="en-GB"/>
        </w:rPr>
        <w:t>, and</w:t>
      </w:r>
      <w:r w:rsidR="00B51B5B" w:rsidRPr="00D57BA4">
        <w:rPr>
          <w:sz w:val="24"/>
          <w:szCs w:val="24"/>
          <w:lang w:val="en-GB"/>
        </w:rPr>
        <w:t xml:space="preserve"> exception </w:t>
      </w:r>
      <w:r w:rsidR="00CB7F6C" w:rsidRPr="00D57BA4">
        <w:rPr>
          <w:sz w:val="24"/>
          <w:szCs w:val="24"/>
          <w:lang w:val="en-GB"/>
        </w:rPr>
        <w:t>management. For instance,</w:t>
      </w:r>
      <w:r w:rsidR="0032654C" w:rsidRPr="00D57BA4">
        <w:rPr>
          <w:sz w:val="24"/>
          <w:szCs w:val="24"/>
          <w:lang w:val="en-GB"/>
        </w:rPr>
        <w:t xml:space="preserve"> reading and writing a file</w:t>
      </w:r>
      <w:r w:rsidR="00322A61" w:rsidRPr="00D57BA4">
        <w:rPr>
          <w:sz w:val="24"/>
          <w:szCs w:val="24"/>
          <w:lang w:val="en-GB"/>
        </w:rPr>
        <w:t xml:space="preserve"> involved multiple steps using </w:t>
      </w:r>
      <w:r w:rsidR="00011A33" w:rsidRPr="00D57BA4">
        <w:rPr>
          <w:sz w:val="24"/>
          <w:szCs w:val="24"/>
          <w:lang w:val="en-GB"/>
        </w:rPr>
        <w:t>File</w:t>
      </w:r>
      <w:r w:rsidR="00726BD4" w:rsidRPr="00D57BA4">
        <w:rPr>
          <w:sz w:val="24"/>
          <w:szCs w:val="24"/>
          <w:lang w:val="en-GB"/>
        </w:rPr>
        <w:t>s.readAllBytes() and P</w:t>
      </w:r>
      <w:r w:rsidR="008265C7" w:rsidRPr="00D57BA4">
        <w:rPr>
          <w:sz w:val="24"/>
          <w:szCs w:val="24"/>
          <w:lang w:val="en-GB"/>
        </w:rPr>
        <w:t>aths.get()</w:t>
      </w:r>
      <w:r w:rsidR="00E938BE" w:rsidRPr="00D57BA4">
        <w:rPr>
          <w:sz w:val="24"/>
          <w:szCs w:val="24"/>
          <w:lang w:val="en-GB"/>
        </w:rPr>
        <w:t>.</w:t>
      </w:r>
      <w:r w:rsidR="001D7D65" w:rsidRPr="00D57BA4">
        <w:rPr>
          <w:sz w:val="24"/>
          <w:szCs w:val="24"/>
          <w:lang w:val="en-GB"/>
        </w:rPr>
        <w:t xml:space="preserve"> Despite the code</w:t>
      </w:r>
      <w:r w:rsidR="00A843A5" w:rsidRPr="00D57BA4">
        <w:rPr>
          <w:sz w:val="24"/>
          <w:szCs w:val="24"/>
          <w:lang w:val="en-GB"/>
        </w:rPr>
        <w:t xml:space="preserve"> being</w:t>
      </w:r>
      <w:r w:rsidR="002A7818" w:rsidRPr="00D57BA4">
        <w:rPr>
          <w:sz w:val="24"/>
          <w:szCs w:val="24"/>
          <w:lang w:val="en-GB"/>
        </w:rPr>
        <w:t xml:space="preserve"> well-commented and organised</w:t>
      </w:r>
      <w:r w:rsidR="00B93766" w:rsidRPr="00D57BA4">
        <w:rPr>
          <w:sz w:val="24"/>
          <w:szCs w:val="24"/>
          <w:lang w:val="en-GB"/>
        </w:rPr>
        <w:t xml:space="preserve">, the cognitive load </w:t>
      </w:r>
      <w:r w:rsidR="00702769" w:rsidRPr="00D57BA4">
        <w:rPr>
          <w:sz w:val="24"/>
          <w:szCs w:val="24"/>
          <w:lang w:val="en-GB"/>
        </w:rPr>
        <w:t xml:space="preserve">for </w:t>
      </w:r>
      <w:r w:rsidR="00185099" w:rsidRPr="00D57BA4">
        <w:rPr>
          <w:sz w:val="24"/>
          <w:szCs w:val="24"/>
          <w:lang w:val="en-GB"/>
        </w:rPr>
        <w:t xml:space="preserve">a </w:t>
      </w:r>
      <w:r w:rsidR="00334E99" w:rsidRPr="00D57BA4">
        <w:rPr>
          <w:sz w:val="24"/>
          <w:szCs w:val="24"/>
          <w:lang w:val="en-GB"/>
        </w:rPr>
        <w:t>new developer is high</w:t>
      </w:r>
      <w:r w:rsidR="004E18C1" w:rsidRPr="00D57BA4">
        <w:rPr>
          <w:sz w:val="24"/>
          <w:szCs w:val="24"/>
          <w:lang w:val="en-GB"/>
        </w:rPr>
        <w:t xml:space="preserve">er in Java due to its </w:t>
      </w:r>
      <w:r w:rsidR="008D5E29" w:rsidRPr="00D57BA4">
        <w:rPr>
          <w:sz w:val="24"/>
          <w:szCs w:val="24"/>
          <w:lang w:val="en-GB"/>
        </w:rPr>
        <w:t>stringent t</w:t>
      </w:r>
      <w:r w:rsidR="000102B7" w:rsidRPr="00D57BA4">
        <w:rPr>
          <w:sz w:val="24"/>
          <w:szCs w:val="24"/>
          <w:lang w:val="en-GB"/>
        </w:rPr>
        <w:t>ype and structural requirement</w:t>
      </w:r>
      <w:r w:rsidR="00837A63" w:rsidRPr="00D57BA4">
        <w:rPr>
          <w:sz w:val="24"/>
          <w:szCs w:val="24"/>
          <w:lang w:val="en-GB"/>
        </w:rPr>
        <w:t>s (AES-Python, 2024)</w:t>
      </w:r>
      <w:r w:rsidR="006E63CD" w:rsidRPr="00D57BA4">
        <w:rPr>
          <w:sz w:val="24"/>
          <w:szCs w:val="24"/>
          <w:lang w:val="en-GB"/>
        </w:rPr>
        <w:t>.</w:t>
      </w:r>
    </w:p>
    <w:p w14:paraId="53436FF8" w14:textId="5982B047" w:rsidR="006119AE" w:rsidRDefault="0006543A" w:rsidP="008E084D">
      <w:pPr>
        <w:spacing w:before="0" w:after="0" w:line="480" w:lineRule="auto"/>
        <w:contextualSpacing/>
      </w:pPr>
      <w:r w:rsidRPr="00D57BA4">
        <w:rPr>
          <w:sz w:val="24"/>
          <w:szCs w:val="24"/>
          <w:lang w:val="en-GB"/>
        </w:rPr>
        <w:t xml:space="preserve">Notwithstanding this, Java’s verbosity can be beneficial in large-scale systems and new systems where clarity and type safety are paramount. Python’s minimalism, while elegant, </w:t>
      </w:r>
      <w:r w:rsidRPr="004002B4">
        <w:t>may conceal underlying complexity in more sophisticated applications.</w:t>
      </w:r>
    </w:p>
    <w:p w14:paraId="094A62B7" w14:textId="42B47830" w:rsidR="00955A97" w:rsidRPr="00AE2887" w:rsidRDefault="00E849DF" w:rsidP="00AE2887">
      <w:pPr>
        <w:pStyle w:val="Heading3"/>
        <w:rPr>
          <w:b/>
          <w:bCs/>
        </w:rPr>
      </w:pPr>
      <w:bookmarkStart w:id="5" w:name="_Toc211702656"/>
      <w:r w:rsidRPr="00AE2887">
        <w:rPr>
          <w:b/>
          <w:bCs/>
        </w:rPr>
        <w:t>Performance Efficiency</w:t>
      </w:r>
      <w:bookmarkEnd w:id="5"/>
    </w:p>
    <w:p w14:paraId="11E3AE98" w14:textId="77777777" w:rsidR="008E084D" w:rsidRPr="008E084D" w:rsidRDefault="008E084D" w:rsidP="008E084D"/>
    <w:p w14:paraId="70D26D20" w14:textId="77777777" w:rsidR="008E084D" w:rsidRPr="00D57BA4" w:rsidRDefault="008E084D" w:rsidP="008E084D">
      <w:pPr>
        <w:spacing w:before="0" w:after="0" w:line="480" w:lineRule="auto"/>
        <w:rPr>
          <w:sz w:val="24"/>
          <w:szCs w:val="24"/>
          <w:lang w:val="en-GB"/>
        </w:rPr>
      </w:pPr>
      <w:r w:rsidRPr="00D57BA4">
        <w:rPr>
          <w:sz w:val="24"/>
          <w:szCs w:val="24"/>
          <w:lang w:val="en-GB"/>
        </w:rPr>
        <w:t xml:space="preserve">Performance was measured by calculating the time of encryption and decryption operations using the %time command  for Python, and  System.nanoTime() method in Java, as there is no built-in stopwatch in Java. The faster execution times after the first few executions of both utilities () can be explained by runtime initialisation and optimisation effects (Appendices C and G). </w:t>
      </w:r>
    </w:p>
    <w:p w14:paraId="7EC89A3F" w14:textId="77777777" w:rsidR="008E084D" w:rsidRPr="008E084D" w:rsidRDefault="008E084D" w:rsidP="00955A97">
      <w:pPr>
        <w:rPr>
          <w:lang w:val="en-GB"/>
        </w:rPr>
      </w:pPr>
    </w:p>
    <w:p w14:paraId="184CFC44" w14:textId="77777777" w:rsidR="003A0CF0" w:rsidRDefault="003A0CF0" w:rsidP="00F406F9">
      <w:pPr>
        <w:spacing w:before="0" w:after="0" w:line="480" w:lineRule="auto"/>
        <w:contextual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3"/>
        <w:gridCol w:w="66"/>
        <w:gridCol w:w="81"/>
      </w:tblGrid>
      <w:tr w:rsidR="00E849DF" w:rsidRPr="00D57BA4" w14:paraId="738F82FD" w14:textId="77777777">
        <w:trPr>
          <w:tblHeader/>
          <w:tblCellSpacing w:w="15" w:type="dxa"/>
        </w:trPr>
        <w:tc>
          <w:tcPr>
            <w:tcW w:w="0" w:type="auto"/>
            <w:vAlign w:val="center"/>
            <w:hideMark/>
          </w:tcPr>
          <w:p w14:paraId="4BC55E88" w14:textId="77777777" w:rsidR="00813FD9" w:rsidRDefault="00813FD9" w:rsidP="00E710D9">
            <w:pPr>
              <w:spacing w:before="0" w:after="0" w:line="480" w:lineRule="auto"/>
              <w:rPr>
                <w:sz w:val="24"/>
                <w:szCs w:val="24"/>
                <w:lang w:val="en-GB"/>
              </w:rPr>
            </w:pPr>
            <w:r w:rsidRPr="00D57BA4">
              <w:rPr>
                <w:sz w:val="24"/>
                <w:szCs w:val="24"/>
                <w:lang w:val="en-GB"/>
              </w:rPr>
              <w:t>Both utilities operated efficiently with smaller file sizes. Java took slightly longer to compile and run because of lower-level operations and JVM (Java Virtual Machine) overhead. Kilaru</w:t>
            </w:r>
            <w:r w:rsidR="00593154" w:rsidRPr="00D57BA4">
              <w:rPr>
                <w:sz w:val="24"/>
                <w:szCs w:val="24"/>
                <w:lang w:val="en-GB"/>
              </w:rPr>
              <w:t>’s</w:t>
            </w:r>
            <w:r w:rsidRPr="00D57BA4">
              <w:rPr>
                <w:sz w:val="24"/>
                <w:szCs w:val="24"/>
                <w:lang w:val="en-GB"/>
              </w:rPr>
              <w:t xml:space="preserve"> (2024)</w:t>
            </w:r>
            <w:r w:rsidR="000C44E1" w:rsidRPr="00D57BA4">
              <w:rPr>
                <w:sz w:val="24"/>
                <w:szCs w:val="24"/>
                <w:lang w:val="en-GB"/>
              </w:rPr>
              <w:t xml:space="preserve"> work demonstrat</w:t>
            </w:r>
            <w:r w:rsidR="00256A89" w:rsidRPr="00D57BA4">
              <w:rPr>
                <w:sz w:val="24"/>
                <w:szCs w:val="24"/>
                <w:lang w:val="en-GB"/>
              </w:rPr>
              <w:t>es this perspective</w:t>
            </w:r>
            <w:r w:rsidR="001F09AB" w:rsidRPr="00D57BA4">
              <w:rPr>
                <w:sz w:val="24"/>
                <w:szCs w:val="24"/>
                <w:lang w:val="en-GB"/>
              </w:rPr>
              <w:t>.</w:t>
            </w:r>
          </w:p>
          <w:p w14:paraId="2CB23A6E" w14:textId="137600DB" w:rsidR="00962BE1" w:rsidRPr="00D57BA4" w:rsidRDefault="00962BE1" w:rsidP="00E710D9">
            <w:pPr>
              <w:spacing w:before="0" w:after="0" w:line="480" w:lineRule="auto"/>
              <w:rPr>
                <w:sz w:val="24"/>
                <w:szCs w:val="24"/>
                <w:lang w:val="en-GB"/>
              </w:rPr>
            </w:pPr>
            <w:r w:rsidRPr="00962BE1">
              <w:rPr>
                <w:sz w:val="24"/>
                <w:szCs w:val="24"/>
                <w:lang w:val="en-GB"/>
              </w:rPr>
              <w:drawing>
                <wp:inline distT="0" distB="0" distL="0" distR="0" wp14:anchorId="310B91C6" wp14:editId="23E425F5">
                  <wp:extent cx="5943600" cy="3820160"/>
                  <wp:effectExtent l="0" t="0" r="0" b="8890"/>
                  <wp:docPr id="70934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46379" name=""/>
                          <pic:cNvPicPr/>
                        </pic:nvPicPr>
                        <pic:blipFill>
                          <a:blip r:embed="rId13"/>
                          <a:stretch>
                            <a:fillRect/>
                          </a:stretch>
                        </pic:blipFill>
                        <pic:spPr>
                          <a:xfrm>
                            <a:off x="0" y="0"/>
                            <a:ext cx="5943600" cy="3820160"/>
                          </a:xfrm>
                          <a:prstGeom prst="rect">
                            <a:avLst/>
                          </a:prstGeom>
                        </pic:spPr>
                      </pic:pic>
                    </a:graphicData>
                  </a:graphic>
                </wp:inline>
              </w:drawing>
            </w:r>
          </w:p>
        </w:tc>
        <w:tc>
          <w:tcPr>
            <w:tcW w:w="0" w:type="auto"/>
            <w:vAlign w:val="center"/>
            <w:hideMark/>
          </w:tcPr>
          <w:p w14:paraId="4C785272" w14:textId="77777777" w:rsidR="00E849DF" w:rsidRPr="00D57BA4" w:rsidRDefault="00E849DF" w:rsidP="00E710D9">
            <w:pPr>
              <w:spacing w:before="0" w:after="0" w:line="480" w:lineRule="auto"/>
              <w:rPr>
                <w:sz w:val="24"/>
                <w:szCs w:val="24"/>
                <w:lang w:val="en-GB"/>
              </w:rPr>
            </w:pPr>
          </w:p>
        </w:tc>
        <w:tc>
          <w:tcPr>
            <w:tcW w:w="0" w:type="auto"/>
            <w:vAlign w:val="center"/>
            <w:hideMark/>
          </w:tcPr>
          <w:p w14:paraId="3EFFBA01" w14:textId="77777777" w:rsidR="00E849DF" w:rsidRPr="00D57BA4" w:rsidRDefault="00E849DF" w:rsidP="00E710D9">
            <w:pPr>
              <w:spacing w:before="0" w:after="0" w:line="480" w:lineRule="auto"/>
              <w:rPr>
                <w:sz w:val="24"/>
                <w:szCs w:val="24"/>
                <w:lang w:val="en-GB"/>
              </w:rPr>
            </w:pPr>
          </w:p>
        </w:tc>
      </w:tr>
      <w:tr w:rsidR="00E849DF" w:rsidRPr="00D57BA4" w14:paraId="29993923" w14:textId="77777777">
        <w:trPr>
          <w:tblCellSpacing w:w="15" w:type="dxa"/>
        </w:trPr>
        <w:tc>
          <w:tcPr>
            <w:tcW w:w="0" w:type="auto"/>
            <w:vAlign w:val="center"/>
            <w:hideMark/>
          </w:tcPr>
          <w:p w14:paraId="63A120D0" w14:textId="77777777" w:rsidR="00E849DF" w:rsidRPr="00D57BA4" w:rsidRDefault="00E849DF" w:rsidP="00D57BA4">
            <w:pPr>
              <w:spacing w:before="0" w:after="0" w:line="480" w:lineRule="auto"/>
              <w:rPr>
                <w:sz w:val="24"/>
                <w:szCs w:val="24"/>
                <w:lang w:val="en-GB"/>
              </w:rPr>
            </w:pPr>
          </w:p>
        </w:tc>
        <w:tc>
          <w:tcPr>
            <w:tcW w:w="0" w:type="auto"/>
            <w:vAlign w:val="center"/>
            <w:hideMark/>
          </w:tcPr>
          <w:p w14:paraId="3774C3F9" w14:textId="77777777" w:rsidR="00E849DF" w:rsidRPr="00D57BA4" w:rsidRDefault="00E849DF" w:rsidP="00D57BA4">
            <w:pPr>
              <w:spacing w:before="0" w:after="0" w:line="480" w:lineRule="auto"/>
              <w:rPr>
                <w:sz w:val="24"/>
                <w:szCs w:val="24"/>
                <w:lang w:val="en-GB"/>
              </w:rPr>
            </w:pPr>
          </w:p>
        </w:tc>
        <w:tc>
          <w:tcPr>
            <w:tcW w:w="0" w:type="auto"/>
            <w:vAlign w:val="center"/>
            <w:hideMark/>
          </w:tcPr>
          <w:p w14:paraId="158EFD54" w14:textId="77777777" w:rsidR="00E849DF" w:rsidRPr="00D57BA4" w:rsidRDefault="00E849DF" w:rsidP="00D57BA4">
            <w:pPr>
              <w:spacing w:before="0" w:after="0" w:line="480" w:lineRule="auto"/>
              <w:rPr>
                <w:sz w:val="24"/>
                <w:szCs w:val="24"/>
                <w:lang w:val="en-GB"/>
              </w:rPr>
            </w:pPr>
          </w:p>
        </w:tc>
      </w:tr>
      <w:tr w:rsidR="00E849DF" w:rsidRPr="00D57BA4" w14:paraId="0832FE46" w14:textId="77777777">
        <w:trPr>
          <w:tblCellSpacing w:w="15" w:type="dxa"/>
        </w:trPr>
        <w:tc>
          <w:tcPr>
            <w:tcW w:w="0" w:type="auto"/>
            <w:vAlign w:val="center"/>
            <w:hideMark/>
          </w:tcPr>
          <w:p w14:paraId="7631C156" w14:textId="77777777" w:rsidR="00E849DF" w:rsidRPr="00D57BA4" w:rsidRDefault="00E849DF" w:rsidP="00D57BA4">
            <w:pPr>
              <w:spacing w:before="0" w:after="0" w:line="480" w:lineRule="auto"/>
              <w:rPr>
                <w:sz w:val="24"/>
                <w:szCs w:val="24"/>
                <w:lang w:val="en-GB"/>
              </w:rPr>
            </w:pPr>
          </w:p>
        </w:tc>
        <w:tc>
          <w:tcPr>
            <w:tcW w:w="0" w:type="auto"/>
            <w:vAlign w:val="center"/>
            <w:hideMark/>
          </w:tcPr>
          <w:p w14:paraId="6DD30756" w14:textId="77777777" w:rsidR="00E849DF" w:rsidRPr="00D57BA4" w:rsidRDefault="00E849DF" w:rsidP="00D57BA4">
            <w:pPr>
              <w:spacing w:before="0" w:after="0" w:line="480" w:lineRule="auto"/>
              <w:rPr>
                <w:sz w:val="24"/>
                <w:szCs w:val="24"/>
                <w:lang w:val="en-GB"/>
              </w:rPr>
            </w:pPr>
          </w:p>
        </w:tc>
        <w:tc>
          <w:tcPr>
            <w:tcW w:w="0" w:type="auto"/>
            <w:vAlign w:val="center"/>
            <w:hideMark/>
          </w:tcPr>
          <w:p w14:paraId="53CD5B43" w14:textId="77777777" w:rsidR="00E849DF" w:rsidRPr="00D57BA4" w:rsidRDefault="00E849DF" w:rsidP="00E33FCD">
            <w:pPr>
              <w:keepNext/>
              <w:spacing w:before="0" w:after="0" w:line="480" w:lineRule="auto"/>
              <w:rPr>
                <w:sz w:val="24"/>
                <w:szCs w:val="24"/>
                <w:lang w:val="en-GB"/>
              </w:rPr>
            </w:pPr>
          </w:p>
        </w:tc>
      </w:tr>
    </w:tbl>
    <w:p w14:paraId="5663C569" w14:textId="0BEA986F" w:rsidR="00E33FCD" w:rsidRDefault="00E33FCD" w:rsidP="00E33FCD">
      <w:pPr>
        <w:pStyle w:val="Caption"/>
        <w:jc w:val="center"/>
        <w:rPr>
          <w:lang w:val="en-GB"/>
        </w:rPr>
      </w:pPr>
      <w:bookmarkStart w:id="6" w:name="_Toc211696978"/>
      <w:r>
        <w:t xml:space="preserve">Figure </w:t>
      </w:r>
      <w:r>
        <w:fldChar w:fldCharType="begin"/>
      </w:r>
      <w:r>
        <w:instrText xml:space="preserve"> SEQ Figure \* ARABIC </w:instrText>
      </w:r>
      <w:r>
        <w:fldChar w:fldCharType="separate"/>
      </w:r>
      <w:r>
        <w:rPr>
          <w:noProof/>
        </w:rPr>
        <w:t>2</w:t>
      </w:r>
      <w:r>
        <w:fldChar w:fldCharType="end"/>
      </w:r>
      <w:r>
        <w:rPr>
          <w:lang w:val="en-GB"/>
        </w:rPr>
        <w:t xml:space="preserve"> Runtime Comparison Table, originally presented in Appendix I</w:t>
      </w:r>
      <w:bookmarkEnd w:id="6"/>
    </w:p>
    <w:p w14:paraId="6D44822D" w14:textId="77777777" w:rsidR="005B2E42" w:rsidRPr="005B2E42" w:rsidRDefault="005B2E42" w:rsidP="005B2E42">
      <w:pPr>
        <w:rPr>
          <w:lang w:val="en-GB"/>
        </w:rPr>
      </w:pPr>
    </w:p>
    <w:p w14:paraId="7965A9CE" w14:textId="3468E874" w:rsidR="00E849DF" w:rsidRPr="00AE2887" w:rsidRDefault="00E849DF" w:rsidP="00AE2887">
      <w:pPr>
        <w:pStyle w:val="Heading3"/>
        <w:rPr>
          <w:b/>
          <w:bCs/>
        </w:rPr>
      </w:pPr>
      <w:bookmarkStart w:id="7" w:name="_Toc211702657"/>
      <w:r w:rsidRPr="00AE2887">
        <w:rPr>
          <w:b/>
          <w:bCs/>
        </w:rPr>
        <w:t>Scalability and Maintainability</w:t>
      </w:r>
      <w:bookmarkEnd w:id="7"/>
    </w:p>
    <w:p w14:paraId="61F66108" w14:textId="77777777" w:rsidR="00F712A0" w:rsidRPr="00F712A0" w:rsidRDefault="00F712A0" w:rsidP="00F712A0">
      <w:pPr>
        <w:rPr>
          <w:lang w:val="en-GB"/>
        </w:rPr>
      </w:pPr>
    </w:p>
    <w:p w14:paraId="64EB20BA" w14:textId="09E1F8FA" w:rsidR="00B606D4" w:rsidRPr="00D57BA4" w:rsidRDefault="00D407ED" w:rsidP="00D57BA4">
      <w:pPr>
        <w:spacing w:before="0" w:after="0" w:line="480" w:lineRule="auto"/>
        <w:rPr>
          <w:sz w:val="24"/>
          <w:szCs w:val="24"/>
          <w:lang w:val="en-GB"/>
        </w:rPr>
      </w:pPr>
      <w:r w:rsidRPr="00D57BA4">
        <w:rPr>
          <w:sz w:val="24"/>
          <w:szCs w:val="24"/>
          <w:lang w:val="en-GB"/>
        </w:rPr>
        <w:t>AES</w:t>
      </w:r>
      <w:r w:rsidR="00D535B6" w:rsidRPr="00D57BA4">
        <w:rPr>
          <w:sz w:val="24"/>
          <w:szCs w:val="24"/>
          <w:lang w:val="en-GB"/>
        </w:rPr>
        <w:t>-Python (2024)</w:t>
      </w:r>
      <w:r w:rsidR="0068197C" w:rsidRPr="00D57BA4">
        <w:rPr>
          <w:sz w:val="24"/>
          <w:szCs w:val="24"/>
          <w:lang w:val="en-GB"/>
        </w:rPr>
        <w:t xml:space="preserve"> claims that due to dynamic typing and flexible syntax</w:t>
      </w:r>
      <w:r w:rsidR="00AC3DFF" w:rsidRPr="00D57BA4">
        <w:rPr>
          <w:sz w:val="24"/>
          <w:szCs w:val="24"/>
          <w:lang w:val="en-GB"/>
        </w:rPr>
        <w:t>,</w:t>
      </w:r>
      <w:r w:rsidR="0068197C" w:rsidRPr="00D57BA4">
        <w:rPr>
          <w:sz w:val="24"/>
          <w:szCs w:val="24"/>
          <w:lang w:val="en-GB"/>
        </w:rPr>
        <w:t xml:space="preserve"> </w:t>
      </w:r>
      <w:r w:rsidR="00633A89" w:rsidRPr="00D57BA4">
        <w:rPr>
          <w:sz w:val="24"/>
          <w:szCs w:val="24"/>
          <w:lang w:val="en-GB"/>
        </w:rPr>
        <w:t xml:space="preserve">Python is ideal for prototyping and </w:t>
      </w:r>
      <w:r w:rsidR="00B63933" w:rsidRPr="00D57BA4">
        <w:rPr>
          <w:sz w:val="24"/>
          <w:szCs w:val="24"/>
          <w:lang w:val="en-GB"/>
        </w:rPr>
        <w:t>agile</w:t>
      </w:r>
      <w:r w:rsidR="003A4DBC" w:rsidRPr="00D57BA4">
        <w:rPr>
          <w:sz w:val="24"/>
          <w:szCs w:val="24"/>
          <w:lang w:val="en-GB"/>
        </w:rPr>
        <w:t xml:space="preserve"> development. However, i</w:t>
      </w:r>
      <w:r w:rsidR="00B60040" w:rsidRPr="00D57BA4">
        <w:rPr>
          <w:sz w:val="24"/>
          <w:szCs w:val="24"/>
          <w:lang w:val="en-GB"/>
        </w:rPr>
        <w:t>n a</w:t>
      </w:r>
      <w:r w:rsidR="00317A1F" w:rsidRPr="00D57BA4">
        <w:rPr>
          <w:sz w:val="24"/>
          <w:szCs w:val="24"/>
          <w:lang w:val="en-GB"/>
        </w:rPr>
        <w:t xml:space="preserve"> </w:t>
      </w:r>
      <w:r w:rsidR="008158D3" w:rsidRPr="00D57BA4">
        <w:rPr>
          <w:sz w:val="24"/>
          <w:szCs w:val="24"/>
          <w:lang w:val="en-GB"/>
        </w:rPr>
        <w:t>larger</w:t>
      </w:r>
      <w:r w:rsidR="00B60040" w:rsidRPr="00D57BA4">
        <w:rPr>
          <w:sz w:val="24"/>
          <w:szCs w:val="24"/>
          <w:lang w:val="en-GB"/>
        </w:rPr>
        <w:t xml:space="preserve"> project</w:t>
      </w:r>
      <w:r w:rsidR="007E1549" w:rsidRPr="00D57BA4">
        <w:rPr>
          <w:sz w:val="24"/>
          <w:szCs w:val="24"/>
          <w:lang w:val="en-GB"/>
        </w:rPr>
        <w:t xml:space="preserve">, Python’s lack of structure </w:t>
      </w:r>
      <w:r w:rsidR="00210EDA" w:rsidRPr="00D57BA4">
        <w:rPr>
          <w:sz w:val="24"/>
          <w:szCs w:val="24"/>
          <w:lang w:val="en-GB"/>
        </w:rPr>
        <w:t xml:space="preserve">may make it harder </w:t>
      </w:r>
      <w:r w:rsidR="004B7631" w:rsidRPr="00D57BA4">
        <w:rPr>
          <w:sz w:val="24"/>
          <w:szCs w:val="24"/>
          <w:lang w:val="en-GB"/>
        </w:rPr>
        <w:t>to maintai</w:t>
      </w:r>
      <w:r w:rsidR="009425A2" w:rsidRPr="00D57BA4">
        <w:rPr>
          <w:sz w:val="24"/>
          <w:szCs w:val="24"/>
          <w:lang w:val="en-GB"/>
        </w:rPr>
        <w:t>n</w:t>
      </w:r>
      <w:r w:rsidR="004B7631" w:rsidRPr="00D57BA4">
        <w:rPr>
          <w:sz w:val="24"/>
          <w:szCs w:val="24"/>
          <w:lang w:val="en-GB"/>
        </w:rPr>
        <w:t xml:space="preserve"> up-to-date</w:t>
      </w:r>
      <w:r w:rsidR="006C73C9" w:rsidRPr="00D57BA4">
        <w:rPr>
          <w:sz w:val="24"/>
          <w:szCs w:val="24"/>
          <w:lang w:val="en-GB"/>
        </w:rPr>
        <w:t xml:space="preserve"> information</w:t>
      </w:r>
      <w:r w:rsidR="005F4AB7" w:rsidRPr="00D57BA4">
        <w:rPr>
          <w:sz w:val="24"/>
          <w:szCs w:val="24"/>
          <w:lang w:val="en-GB"/>
        </w:rPr>
        <w:t xml:space="preserve">. </w:t>
      </w:r>
    </w:p>
    <w:p w14:paraId="4FD7DCB2" w14:textId="0292DCFF" w:rsidR="008A6B95" w:rsidRPr="00D57BA4" w:rsidRDefault="00E63586" w:rsidP="00D57BA4">
      <w:pPr>
        <w:spacing w:before="0" w:after="0" w:line="480" w:lineRule="auto"/>
        <w:rPr>
          <w:sz w:val="24"/>
          <w:szCs w:val="24"/>
          <w:lang w:val="en-GB"/>
        </w:rPr>
      </w:pPr>
      <w:r w:rsidRPr="00D57BA4">
        <w:rPr>
          <w:sz w:val="24"/>
          <w:szCs w:val="24"/>
          <w:lang w:val="en-GB"/>
        </w:rPr>
        <w:t>In contrast,</w:t>
      </w:r>
      <w:r w:rsidR="00B606D4" w:rsidRPr="00D57BA4">
        <w:rPr>
          <w:sz w:val="24"/>
          <w:szCs w:val="24"/>
          <w:lang w:val="en-GB"/>
        </w:rPr>
        <w:t xml:space="preserve"> </w:t>
      </w:r>
      <w:r w:rsidR="00D81CCB" w:rsidRPr="00D57BA4">
        <w:rPr>
          <w:sz w:val="24"/>
          <w:szCs w:val="24"/>
          <w:lang w:val="en-GB"/>
        </w:rPr>
        <w:t xml:space="preserve">Java </w:t>
      </w:r>
      <w:r w:rsidR="009658FF" w:rsidRPr="00D57BA4">
        <w:rPr>
          <w:sz w:val="24"/>
          <w:szCs w:val="24"/>
          <w:lang w:val="en-GB"/>
        </w:rPr>
        <w:t xml:space="preserve">offers </w:t>
      </w:r>
      <w:r w:rsidR="002C1A18" w:rsidRPr="00D57BA4">
        <w:rPr>
          <w:sz w:val="24"/>
          <w:szCs w:val="24"/>
          <w:lang w:val="en-GB"/>
        </w:rPr>
        <w:t>an object-orient</w:t>
      </w:r>
      <w:r w:rsidR="00FE1B09" w:rsidRPr="00D57BA4">
        <w:rPr>
          <w:sz w:val="24"/>
          <w:szCs w:val="24"/>
          <w:lang w:val="en-GB"/>
        </w:rPr>
        <w:t>at</w:t>
      </w:r>
      <w:r w:rsidR="002C1A18" w:rsidRPr="00D57BA4">
        <w:rPr>
          <w:sz w:val="24"/>
          <w:szCs w:val="24"/>
          <w:lang w:val="en-GB"/>
        </w:rPr>
        <w:t>ed architecture and strong typ</w:t>
      </w:r>
      <w:r w:rsidR="005C520B" w:rsidRPr="00D57BA4">
        <w:rPr>
          <w:sz w:val="24"/>
          <w:szCs w:val="24"/>
          <w:lang w:val="en-GB"/>
        </w:rPr>
        <w:t>e</w:t>
      </w:r>
      <w:r w:rsidR="00DA39E8" w:rsidRPr="00D57BA4">
        <w:rPr>
          <w:sz w:val="24"/>
          <w:szCs w:val="24"/>
          <w:lang w:val="en-GB"/>
        </w:rPr>
        <w:t>,</w:t>
      </w:r>
      <w:r w:rsidR="00F0249C" w:rsidRPr="00D57BA4">
        <w:rPr>
          <w:sz w:val="24"/>
          <w:szCs w:val="24"/>
          <w:lang w:val="en-GB"/>
        </w:rPr>
        <w:t xml:space="preserve"> which make it easier to </w:t>
      </w:r>
      <w:r w:rsidR="00B63933" w:rsidRPr="00D57BA4">
        <w:rPr>
          <w:sz w:val="24"/>
          <w:szCs w:val="24"/>
          <w:lang w:val="en-GB"/>
        </w:rPr>
        <w:t>scal</w:t>
      </w:r>
      <w:r w:rsidR="00CF00B1" w:rsidRPr="00D57BA4">
        <w:rPr>
          <w:sz w:val="24"/>
          <w:szCs w:val="24"/>
          <w:lang w:val="en-GB"/>
        </w:rPr>
        <w:t xml:space="preserve">e and </w:t>
      </w:r>
      <w:r w:rsidR="00F0249C" w:rsidRPr="00D57BA4">
        <w:rPr>
          <w:sz w:val="24"/>
          <w:szCs w:val="24"/>
          <w:lang w:val="en-GB"/>
        </w:rPr>
        <w:t>maintain</w:t>
      </w:r>
      <w:r w:rsidR="0035492B" w:rsidRPr="00D57BA4">
        <w:rPr>
          <w:sz w:val="24"/>
          <w:szCs w:val="24"/>
          <w:lang w:val="en-GB"/>
        </w:rPr>
        <w:t xml:space="preserve"> </w:t>
      </w:r>
      <w:r w:rsidR="00CF00B1" w:rsidRPr="00D57BA4">
        <w:rPr>
          <w:sz w:val="24"/>
          <w:szCs w:val="24"/>
          <w:lang w:val="en-GB"/>
        </w:rPr>
        <w:t>to</w:t>
      </w:r>
      <w:r w:rsidR="0035492B" w:rsidRPr="00D57BA4">
        <w:rPr>
          <w:sz w:val="24"/>
          <w:szCs w:val="24"/>
          <w:lang w:val="en-GB"/>
        </w:rPr>
        <w:t xml:space="preserve"> keep the information</w:t>
      </w:r>
      <w:r w:rsidR="00AB4F47" w:rsidRPr="00D57BA4">
        <w:rPr>
          <w:sz w:val="24"/>
          <w:szCs w:val="24"/>
          <w:lang w:val="en-GB"/>
        </w:rPr>
        <w:t xml:space="preserve"> </w:t>
      </w:r>
      <w:r w:rsidR="00EE054B" w:rsidRPr="00D57BA4">
        <w:rPr>
          <w:sz w:val="24"/>
          <w:szCs w:val="24"/>
          <w:lang w:val="en-GB"/>
        </w:rPr>
        <w:t>up to date</w:t>
      </w:r>
      <w:r w:rsidR="005C745B" w:rsidRPr="00D57BA4">
        <w:rPr>
          <w:sz w:val="24"/>
          <w:szCs w:val="24"/>
          <w:lang w:val="en-GB"/>
        </w:rPr>
        <w:t>.</w:t>
      </w:r>
      <w:r w:rsidR="00843A9A" w:rsidRPr="00D57BA4">
        <w:rPr>
          <w:sz w:val="24"/>
          <w:szCs w:val="24"/>
          <w:lang w:val="en-GB"/>
        </w:rPr>
        <w:t xml:space="preserve"> The </w:t>
      </w:r>
      <w:r w:rsidR="00EE054B" w:rsidRPr="00D57BA4">
        <w:rPr>
          <w:sz w:val="24"/>
          <w:szCs w:val="24"/>
          <w:lang w:val="en-GB"/>
        </w:rPr>
        <w:t>Java tool is harder to set up</w:t>
      </w:r>
      <w:r w:rsidR="00D808A1" w:rsidRPr="00D57BA4">
        <w:rPr>
          <w:sz w:val="24"/>
          <w:szCs w:val="24"/>
          <w:lang w:val="en-GB"/>
        </w:rPr>
        <w:t xml:space="preserve">, but </w:t>
      </w:r>
      <w:r w:rsidR="00E32BDC" w:rsidRPr="00D57BA4">
        <w:rPr>
          <w:sz w:val="24"/>
          <w:szCs w:val="24"/>
          <w:lang w:val="en-GB"/>
        </w:rPr>
        <w:t xml:space="preserve">it </w:t>
      </w:r>
      <w:r w:rsidR="00682C2C" w:rsidRPr="00D57BA4">
        <w:rPr>
          <w:sz w:val="24"/>
          <w:szCs w:val="24"/>
          <w:lang w:val="en-GB"/>
        </w:rPr>
        <w:t xml:space="preserve">is better for enterprise systems </w:t>
      </w:r>
      <w:r w:rsidR="00803EAB" w:rsidRPr="00D57BA4">
        <w:rPr>
          <w:sz w:val="24"/>
          <w:szCs w:val="24"/>
          <w:lang w:val="en-GB"/>
        </w:rPr>
        <w:t>or projects with multiple developers</w:t>
      </w:r>
      <w:r w:rsidR="000C4B49" w:rsidRPr="00D57BA4">
        <w:rPr>
          <w:sz w:val="24"/>
          <w:szCs w:val="24"/>
          <w:lang w:val="en-GB"/>
        </w:rPr>
        <w:t xml:space="preserve"> (</w:t>
      </w:r>
      <w:r w:rsidR="003F53AC" w:rsidRPr="00D57BA4">
        <w:rPr>
          <w:sz w:val="24"/>
          <w:szCs w:val="24"/>
          <w:lang w:val="en-GB"/>
        </w:rPr>
        <w:t xml:space="preserve">Stack </w:t>
      </w:r>
      <w:r w:rsidR="000C4B49" w:rsidRPr="00D57BA4">
        <w:rPr>
          <w:sz w:val="24"/>
          <w:szCs w:val="24"/>
          <w:lang w:val="en-GB"/>
        </w:rPr>
        <w:t>Over</w:t>
      </w:r>
      <w:r w:rsidR="003F53AC" w:rsidRPr="00D57BA4">
        <w:rPr>
          <w:sz w:val="24"/>
          <w:szCs w:val="24"/>
          <w:lang w:val="en-GB"/>
        </w:rPr>
        <w:t>flow, 2023</w:t>
      </w:r>
      <w:r w:rsidR="000C4B49" w:rsidRPr="00D57BA4">
        <w:rPr>
          <w:sz w:val="24"/>
          <w:szCs w:val="24"/>
          <w:lang w:val="en-GB"/>
        </w:rPr>
        <w:t>)</w:t>
      </w:r>
      <w:r w:rsidR="003F53AC" w:rsidRPr="00D57BA4">
        <w:rPr>
          <w:sz w:val="24"/>
          <w:szCs w:val="24"/>
          <w:lang w:val="en-GB"/>
        </w:rPr>
        <w:t>.</w:t>
      </w:r>
    </w:p>
    <w:p w14:paraId="51CE92EF" w14:textId="6AC13625" w:rsidR="00077C2B" w:rsidRPr="00D57BA4" w:rsidRDefault="00F37080" w:rsidP="00D57BA4">
      <w:pPr>
        <w:spacing w:before="0" w:after="0" w:line="480" w:lineRule="auto"/>
        <w:rPr>
          <w:sz w:val="24"/>
          <w:szCs w:val="24"/>
          <w:lang w:val="en-GB"/>
        </w:rPr>
      </w:pPr>
      <w:r w:rsidRPr="00D57BA4">
        <w:rPr>
          <w:sz w:val="24"/>
          <w:szCs w:val="24"/>
          <w:lang w:val="en-GB"/>
        </w:rPr>
        <w:t>Java, on the other hand, has an object-orient</w:t>
      </w:r>
      <w:r w:rsidR="00C76FA0" w:rsidRPr="00D57BA4">
        <w:rPr>
          <w:sz w:val="24"/>
          <w:szCs w:val="24"/>
          <w:lang w:val="en-GB"/>
        </w:rPr>
        <w:t>at</w:t>
      </w:r>
      <w:r w:rsidRPr="00D57BA4">
        <w:rPr>
          <w:sz w:val="24"/>
          <w:szCs w:val="24"/>
          <w:lang w:val="en-GB"/>
        </w:rPr>
        <w:t>ed architecture and a strong type, which make it easier to scale and keep the information up to date.</w:t>
      </w:r>
      <w:r w:rsidR="00077C2B" w:rsidRPr="00D57BA4">
        <w:rPr>
          <w:sz w:val="24"/>
          <w:szCs w:val="24"/>
          <w:lang w:val="en-GB"/>
        </w:rPr>
        <w:t xml:space="preserve"> The Java tool is harder to set up, but it is better for enterprise systems or projects with multiple developers (Stack Overflow, 2023).</w:t>
      </w:r>
    </w:p>
    <w:p w14:paraId="25CAB0FD" w14:textId="07B7D8DB" w:rsidR="008A6B95" w:rsidRPr="00D57BA4" w:rsidRDefault="001C2614" w:rsidP="00D57BA4">
      <w:pPr>
        <w:spacing w:before="0" w:after="0" w:line="480" w:lineRule="auto"/>
        <w:rPr>
          <w:b/>
          <w:bCs/>
          <w:sz w:val="24"/>
          <w:szCs w:val="24"/>
          <w:lang w:val="en-GB"/>
        </w:rPr>
      </w:pPr>
      <w:r w:rsidRPr="00D57BA4">
        <w:rPr>
          <w:sz w:val="24"/>
          <w:szCs w:val="24"/>
          <w:lang w:val="en-GB"/>
        </w:rPr>
        <w:t xml:space="preserve">I </w:t>
      </w:r>
      <w:r w:rsidR="00AE22B6" w:rsidRPr="00D57BA4">
        <w:rPr>
          <w:sz w:val="24"/>
          <w:szCs w:val="24"/>
          <w:lang w:val="en-GB"/>
        </w:rPr>
        <w:t xml:space="preserve">too </w:t>
      </w:r>
      <w:r w:rsidRPr="00D57BA4">
        <w:rPr>
          <w:sz w:val="24"/>
          <w:szCs w:val="24"/>
          <w:lang w:val="en-GB"/>
        </w:rPr>
        <w:t xml:space="preserve">found it </w:t>
      </w:r>
      <w:r w:rsidR="007F3D3C" w:rsidRPr="00D57BA4">
        <w:rPr>
          <w:sz w:val="24"/>
          <w:szCs w:val="24"/>
          <w:lang w:val="en-GB"/>
        </w:rPr>
        <w:t>challe</w:t>
      </w:r>
      <w:r w:rsidR="007710A4" w:rsidRPr="00D57BA4">
        <w:rPr>
          <w:sz w:val="24"/>
          <w:szCs w:val="24"/>
          <w:lang w:val="en-GB"/>
        </w:rPr>
        <w:t>n</w:t>
      </w:r>
      <w:r w:rsidR="007F3D3C" w:rsidRPr="00D57BA4">
        <w:rPr>
          <w:sz w:val="24"/>
          <w:szCs w:val="24"/>
          <w:lang w:val="en-GB"/>
        </w:rPr>
        <w:t>ging</w:t>
      </w:r>
      <w:r w:rsidRPr="00D57BA4">
        <w:rPr>
          <w:sz w:val="24"/>
          <w:szCs w:val="24"/>
          <w:lang w:val="en-GB"/>
        </w:rPr>
        <w:t xml:space="preserve"> to set up and maintain the Java </w:t>
      </w:r>
      <w:r w:rsidR="00213FFB" w:rsidRPr="00D57BA4">
        <w:rPr>
          <w:sz w:val="24"/>
          <w:szCs w:val="24"/>
          <w:lang w:val="en-GB"/>
        </w:rPr>
        <w:t>tool;</w:t>
      </w:r>
      <w:r w:rsidRPr="00D57BA4">
        <w:rPr>
          <w:sz w:val="24"/>
          <w:szCs w:val="24"/>
          <w:lang w:val="en-GB"/>
        </w:rPr>
        <w:t xml:space="preserve"> </w:t>
      </w:r>
      <w:r w:rsidR="000E3446" w:rsidRPr="00D57BA4">
        <w:rPr>
          <w:sz w:val="24"/>
          <w:szCs w:val="24"/>
          <w:lang w:val="en-GB"/>
        </w:rPr>
        <w:t>however,</w:t>
      </w:r>
      <w:r w:rsidRPr="00D57BA4">
        <w:rPr>
          <w:sz w:val="24"/>
          <w:szCs w:val="24"/>
          <w:lang w:val="en-GB"/>
        </w:rPr>
        <w:t xml:space="preserve"> this </w:t>
      </w:r>
      <w:r w:rsidR="0045135F" w:rsidRPr="00D57BA4">
        <w:rPr>
          <w:sz w:val="24"/>
          <w:szCs w:val="24"/>
          <w:lang w:val="en-GB"/>
        </w:rPr>
        <w:t xml:space="preserve">perspective </w:t>
      </w:r>
      <w:r w:rsidR="00B945AD" w:rsidRPr="00D57BA4">
        <w:rPr>
          <w:sz w:val="24"/>
          <w:szCs w:val="24"/>
          <w:lang w:val="en-GB"/>
        </w:rPr>
        <w:t>may</w:t>
      </w:r>
      <w:r w:rsidRPr="00D57BA4">
        <w:rPr>
          <w:sz w:val="24"/>
          <w:szCs w:val="24"/>
          <w:lang w:val="en-GB"/>
        </w:rPr>
        <w:t xml:space="preserve"> be</w:t>
      </w:r>
      <w:r w:rsidR="00CF00B1" w:rsidRPr="00D57BA4">
        <w:rPr>
          <w:sz w:val="24"/>
          <w:szCs w:val="24"/>
          <w:lang w:val="en-GB"/>
        </w:rPr>
        <w:t xml:space="preserve"> </w:t>
      </w:r>
      <w:r w:rsidRPr="00D57BA4">
        <w:rPr>
          <w:sz w:val="24"/>
          <w:szCs w:val="24"/>
          <w:lang w:val="en-GB"/>
        </w:rPr>
        <w:t>biased</w:t>
      </w:r>
      <w:r w:rsidR="005C19B5" w:rsidRPr="00D57BA4">
        <w:rPr>
          <w:sz w:val="24"/>
          <w:szCs w:val="24"/>
          <w:lang w:val="en-GB"/>
        </w:rPr>
        <w:t xml:space="preserve"> because</w:t>
      </w:r>
      <w:r w:rsidRPr="00D57BA4">
        <w:rPr>
          <w:sz w:val="24"/>
          <w:szCs w:val="24"/>
          <w:lang w:val="en-GB"/>
        </w:rPr>
        <w:t xml:space="preserve"> I have </w:t>
      </w:r>
      <w:r w:rsidR="008878AD" w:rsidRPr="00D57BA4">
        <w:rPr>
          <w:sz w:val="24"/>
          <w:szCs w:val="24"/>
          <w:lang w:val="en-GB"/>
        </w:rPr>
        <w:t xml:space="preserve">worked </w:t>
      </w:r>
      <w:r w:rsidR="00D1070F" w:rsidRPr="00D57BA4">
        <w:rPr>
          <w:sz w:val="24"/>
          <w:szCs w:val="24"/>
          <w:lang w:val="en-GB"/>
        </w:rPr>
        <w:t>with</w:t>
      </w:r>
      <w:r w:rsidR="00855BC6" w:rsidRPr="00D57BA4">
        <w:rPr>
          <w:sz w:val="24"/>
          <w:szCs w:val="24"/>
          <w:lang w:val="en-GB"/>
        </w:rPr>
        <w:t xml:space="preserve"> Python </w:t>
      </w:r>
      <w:r w:rsidR="008878AD" w:rsidRPr="00D57BA4">
        <w:rPr>
          <w:sz w:val="24"/>
          <w:szCs w:val="24"/>
          <w:lang w:val="en-GB"/>
        </w:rPr>
        <w:t xml:space="preserve">more than </w:t>
      </w:r>
      <w:r w:rsidR="00D1070F" w:rsidRPr="00D57BA4">
        <w:rPr>
          <w:sz w:val="24"/>
          <w:szCs w:val="24"/>
          <w:lang w:val="en-GB"/>
        </w:rPr>
        <w:t>Java.</w:t>
      </w:r>
    </w:p>
    <w:p w14:paraId="7B4B1CAF" w14:textId="7F656925" w:rsidR="005B2E42" w:rsidRPr="00AE2887" w:rsidRDefault="00E849DF" w:rsidP="00AE2887">
      <w:pPr>
        <w:pStyle w:val="Heading3"/>
        <w:rPr>
          <w:b/>
          <w:bCs/>
        </w:rPr>
      </w:pPr>
      <w:bookmarkStart w:id="8" w:name="_Toc211702658"/>
      <w:r w:rsidRPr="00AE2887">
        <w:rPr>
          <w:b/>
          <w:bCs/>
        </w:rPr>
        <w:t>Security Implications</w:t>
      </w:r>
      <w:bookmarkEnd w:id="8"/>
    </w:p>
    <w:p w14:paraId="6A7B0036" w14:textId="77777777" w:rsidR="002B4344" w:rsidRPr="00AE2887" w:rsidRDefault="002B4344" w:rsidP="00AE2887">
      <w:pPr>
        <w:pStyle w:val="Heading3"/>
      </w:pPr>
    </w:p>
    <w:p w14:paraId="193F0A8B" w14:textId="23B90138" w:rsidR="00E849DF" w:rsidRPr="00D57BA4" w:rsidRDefault="005C1AAB" w:rsidP="00D57BA4">
      <w:pPr>
        <w:spacing w:before="0" w:after="0" w:line="480" w:lineRule="auto"/>
        <w:rPr>
          <w:sz w:val="24"/>
          <w:szCs w:val="24"/>
          <w:lang w:val="en-GB"/>
        </w:rPr>
      </w:pPr>
      <w:r w:rsidRPr="00D57BA4">
        <w:rPr>
          <w:sz w:val="24"/>
          <w:szCs w:val="24"/>
          <w:lang w:val="en-GB"/>
        </w:rPr>
        <w:t xml:space="preserve"> Both utilities used </w:t>
      </w:r>
      <w:r w:rsidR="006328C6" w:rsidRPr="00D57BA4">
        <w:rPr>
          <w:sz w:val="24"/>
          <w:szCs w:val="24"/>
          <w:lang w:val="en-GB"/>
        </w:rPr>
        <w:t xml:space="preserve">the </w:t>
      </w:r>
      <w:r w:rsidR="004C7872" w:rsidRPr="00D57BA4">
        <w:rPr>
          <w:sz w:val="24"/>
          <w:szCs w:val="24"/>
          <w:lang w:val="en-GB"/>
        </w:rPr>
        <w:t>AES-128</w:t>
      </w:r>
      <w:r w:rsidR="00811043" w:rsidRPr="00D57BA4">
        <w:rPr>
          <w:rStyle w:val="FootnoteReference"/>
          <w:sz w:val="24"/>
          <w:szCs w:val="24"/>
          <w:lang w:val="en-GB"/>
        </w:rPr>
        <w:footnoteReference w:id="4"/>
      </w:r>
      <w:r w:rsidR="00811043" w:rsidRPr="00D57BA4">
        <w:rPr>
          <w:sz w:val="24"/>
          <w:szCs w:val="24"/>
          <w:lang w:val="en-GB"/>
        </w:rPr>
        <w:t xml:space="preserve"> </w:t>
      </w:r>
      <w:r w:rsidRPr="00D57BA4">
        <w:rPr>
          <w:sz w:val="24"/>
          <w:szCs w:val="24"/>
          <w:lang w:val="en-GB"/>
        </w:rPr>
        <w:t xml:space="preserve"> algorithm</w:t>
      </w:r>
      <w:r w:rsidR="00A90EFE" w:rsidRPr="00D57BA4">
        <w:rPr>
          <w:sz w:val="24"/>
          <w:szCs w:val="24"/>
          <w:lang w:val="en-GB"/>
        </w:rPr>
        <w:t xml:space="preserve">, which is </w:t>
      </w:r>
      <w:r w:rsidR="004E2F8D" w:rsidRPr="00D57BA4">
        <w:rPr>
          <w:sz w:val="24"/>
          <w:szCs w:val="24"/>
          <w:lang w:val="en-GB"/>
        </w:rPr>
        <w:t xml:space="preserve">accepted </w:t>
      </w:r>
      <w:r w:rsidR="00515170" w:rsidRPr="00D57BA4">
        <w:rPr>
          <w:sz w:val="24"/>
          <w:szCs w:val="24"/>
          <w:lang w:val="en-GB"/>
        </w:rPr>
        <w:t xml:space="preserve">for </w:t>
      </w:r>
      <w:r w:rsidR="00680CB7" w:rsidRPr="00D57BA4">
        <w:rPr>
          <w:sz w:val="24"/>
          <w:szCs w:val="24"/>
          <w:lang w:val="en-GB"/>
        </w:rPr>
        <w:t xml:space="preserve">secure </w:t>
      </w:r>
      <w:r w:rsidR="00515170" w:rsidRPr="00D57BA4">
        <w:rPr>
          <w:sz w:val="24"/>
          <w:szCs w:val="24"/>
          <w:lang w:val="en-GB"/>
        </w:rPr>
        <w:t>data handling</w:t>
      </w:r>
      <w:r w:rsidR="00E849DF" w:rsidRPr="00D57BA4">
        <w:rPr>
          <w:sz w:val="24"/>
          <w:szCs w:val="24"/>
          <w:lang w:val="en-GB"/>
        </w:rPr>
        <w:t xml:space="preserve">. In Python, the cryptography library abstracts many security details, reducing the risk of implementation errors. </w:t>
      </w:r>
      <w:r w:rsidR="006579FD" w:rsidRPr="00D57BA4">
        <w:rPr>
          <w:sz w:val="24"/>
          <w:szCs w:val="24"/>
          <w:lang w:val="en-GB"/>
        </w:rPr>
        <w:t>E</w:t>
      </w:r>
      <w:r w:rsidR="008D6B7C" w:rsidRPr="00D57BA4">
        <w:rPr>
          <w:sz w:val="24"/>
          <w:szCs w:val="24"/>
          <w:lang w:val="en-GB"/>
        </w:rPr>
        <w:t>ncryption</w:t>
      </w:r>
      <w:r w:rsidR="006579FD" w:rsidRPr="00D57BA4">
        <w:rPr>
          <w:sz w:val="24"/>
          <w:szCs w:val="24"/>
          <w:lang w:val="en-GB"/>
        </w:rPr>
        <w:t xml:space="preserve">, decryption, and </w:t>
      </w:r>
      <w:r w:rsidR="002006E4" w:rsidRPr="00D57BA4">
        <w:rPr>
          <w:sz w:val="24"/>
          <w:szCs w:val="24"/>
          <w:lang w:val="en-GB"/>
        </w:rPr>
        <w:t>k</w:t>
      </w:r>
      <w:r w:rsidR="00E849DF" w:rsidRPr="00D57BA4">
        <w:rPr>
          <w:sz w:val="24"/>
          <w:szCs w:val="24"/>
          <w:lang w:val="en-GB"/>
        </w:rPr>
        <w:t xml:space="preserve">ey generation were </w:t>
      </w:r>
      <w:r w:rsidR="00CF46F8" w:rsidRPr="00D57BA4">
        <w:rPr>
          <w:sz w:val="24"/>
          <w:szCs w:val="24"/>
          <w:lang w:val="en-GB"/>
        </w:rPr>
        <w:t>managed</w:t>
      </w:r>
      <w:r w:rsidR="00E849DF" w:rsidRPr="00D57BA4">
        <w:rPr>
          <w:sz w:val="24"/>
          <w:szCs w:val="24"/>
          <w:lang w:val="en-GB"/>
        </w:rPr>
        <w:t xml:space="preserve"> through high-level APIs with built-in safeguards (Kilaru, 2024).</w:t>
      </w:r>
    </w:p>
    <w:p w14:paraId="38DDBCC5" w14:textId="77777777" w:rsidR="00180515" w:rsidRDefault="005C1AAB" w:rsidP="00D57BA4">
      <w:pPr>
        <w:spacing w:before="0" w:after="0" w:line="480" w:lineRule="auto"/>
        <w:rPr>
          <w:sz w:val="24"/>
          <w:szCs w:val="24"/>
          <w:lang w:val="en-GB"/>
        </w:rPr>
      </w:pPr>
      <w:r w:rsidRPr="00D57BA4">
        <w:rPr>
          <w:sz w:val="24"/>
          <w:szCs w:val="24"/>
          <w:lang w:val="en-GB"/>
        </w:rPr>
        <w:t>In Python</w:t>
      </w:r>
      <w:r w:rsidR="005C5A59" w:rsidRPr="00D57BA4">
        <w:rPr>
          <w:sz w:val="24"/>
          <w:szCs w:val="24"/>
          <w:lang w:val="en-GB"/>
        </w:rPr>
        <w:t>,</w:t>
      </w:r>
      <w:r w:rsidRPr="00D57BA4">
        <w:rPr>
          <w:sz w:val="24"/>
          <w:szCs w:val="24"/>
          <w:lang w:val="en-GB"/>
        </w:rPr>
        <w:t xml:space="preserve"> </w:t>
      </w:r>
      <w:r w:rsidR="001337AF" w:rsidRPr="00D57BA4">
        <w:rPr>
          <w:sz w:val="24"/>
          <w:szCs w:val="24"/>
          <w:lang w:val="en-GB"/>
        </w:rPr>
        <w:t xml:space="preserve">the </w:t>
      </w:r>
      <w:r w:rsidRPr="00D57BA4">
        <w:rPr>
          <w:sz w:val="24"/>
          <w:szCs w:val="24"/>
          <w:lang w:val="en-GB"/>
        </w:rPr>
        <w:t>Fernet module</w:t>
      </w:r>
      <w:r w:rsidR="001337AF" w:rsidRPr="00D57BA4">
        <w:rPr>
          <w:sz w:val="24"/>
          <w:szCs w:val="24"/>
          <w:lang w:val="en-GB"/>
        </w:rPr>
        <w:t xml:space="preserve"> is</w:t>
      </w:r>
      <w:r w:rsidRPr="00D57BA4">
        <w:rPr>
          <w:sz w:val="24"/>
          <w:szCs w:val="24"/>
          <w:lang w:val="en-GB"/>
        </w:rPr>
        <w:t xml:space="preserve"> imported from </w:t>
      </w:r>
      <w:r w:rsidR="004B4E4A" w:rsidRPr="00D57BA4">
        <w:rPr>
          <w:sz w:val="24"/>
          <w:szCs w:val="24"/>
          <w:lang w:val="en-GB"/>
        </w:rPr>
        <w:t xml:space="preserve">the </w:t>
      </w:r>
      <w:r w:rsidRPr="00D57BA4">
        <w:rPr>
          <w:sz w:val="24"/>
          <w:szCs w:val="24"/>
          <w:lang w:val="en-GB"/>
        </w:rPr>
        <w:t xml:space="preserve">cryptography library; it </w:t>
      </w:r>
      <w:r w:rsidR="001F3FC7" w:rsidRPr="00D57BA4">
        <w:rPr>
          <w:sz w:val="24"/>
          <w:szCs w:val="24"/>
          <w:lang w:val="en-GB"/>
        </w:rPr>
        <w:t>offers a comprehensive</w:t>
      </w:r>
      <w:r w:rsidRPr="00D57BA4">
        <w:rPr>
          <w:sz w:val="24"/>
          <w:szCs w:val="24"/>
          <w:lang w:val="en-GB"/>
        </w:rPr>
        <w:t xml:space="preserve"> authenticated encryption </w:t>
      </w:r>
      <w:r w:rsidR="00F16C4C" w:rsidRPr="00D57BA4">
        <w:rPr>
          <w:sz w:val="24"/>
          <w:szCs w:val="24"/>
          <w:lang w:val="en-GB"/>
        </w:rPr>
        <w:t>system</w:t>
      </w:r>
      <w:r w:rsidRPr="00D57BA4">
        <w:rPr>
          <w:sz w:val="24"/>
          <w:szCs w:val="24"/>
          <w:lang w:val="en-GB"/>
        </w:rPr>
        <w:t xml:space="preserve"> by combining</w:t>
      </w:r>
      <w:r w:rsidR="00EB6320" w:rsidRPr="00D57BA4">
        <w:rPr>
          <w:sz w:val="24"/>
          <w:szCs w:val="24"/>
          <w:lang w:val="en-GB"/>
        </w:rPr>
        <w:t xml:space="preserve"> AES</w:t>
      </w:r>
      <w:r w:rsidR="004D6944" w:rsidRPr="00D57BA4">
        <w:rPr>
          <w:sz w:val="24"/>
          <w:szCs w:val="24"/>
          <w:lang w:val="en-GB"/>
        </w:rPr>
        <w:t>-128 in CBC</w:t>
      </w:r>
      <w:r w:rsidR="00997627" w:rsidRPr="00D57BA4">
        <w:rPr>
          <w:rStyle w:val="FootnoteReference"/>
          <w:sz w:val="24"/>
          <w:szCs w:val="24"/>
          <w:lang w:val="en-GB"/>
        </w:rPr>
        <w:footnoteReference w:id="5"/>
      </w:r>
      <w:r w:rsidR="004D6944" w:rsidRPr="00D57BA4">
        <w:rPr>
          <w:sz w:val="24"/>
          <w:szCs w:val="24"/>
          <w:lang w:val="en-GB"/>
        </w:rPr>
        <w:t xml:space="preserve"> mode</w:t>
      </w:r>
    </w:p>
    <w:p w14:paraId="603F5913" w14:textId="372C2647" w:rsidR="00CB02D0" w:rsidRPr="00D57BA4" w:rsidRDefault="00D33F6A" w:rsidP="00D57BA4">
      <w:pPr>
        <w:spacing w:before="0" w:after="0" w:line="480" w:lineRule="auto"/>
        <w:rPr>
          <w:sz w:val="24"/>
          <w:szCs w:val="24"/>
          <w:lang w:val="en-GB"/>
        </w:rPr>
      </w:pPr>
      <w:r>
        <w:rPr>
          <w:sz w:val="24"/>
          <w:szCs w:val="24"/>
          <w:lang w:val="en-GB"/>
        </w:rPr>
        <w:t>w</w:t>
      </w:r>
      <w:r w:rsidR="00B2591D" w:rsidRPr="00D57BA4">
        <w:rPr>
          <w:sz w:val="24"/>
          <w:szCs w:val="24"/>
          <w:lang w:val="en-GB"/>
        </w:rPr>
        <w:t>i</w:t>
      </w:r>
      <w:r w:rsidR="00376618" w:rsidRPr="00D57BA4">
        <w:rPr>
          <w:sz w:val="24"/>
          <w:szCs w:val="24"/>
          <w:lang w:val="en-GB"/>
        </w:rPr>
        <w:t>th</w:t>
      </w:r>
      <w:r w:rsidR="00851FD7" w:rsidRPr="00D57BA4">
        <w:rPr>
          <w:sz w:val="24"/>
          <w:szCs w:val="24"/>
          <w:lang w:val="en-GB"/>
        </w:rPr>
        <w:t xml:space="preserve"> HMAC-</w:t>
      </w:r>
      <w:r w:rsidR="00D42408" w:rsidRPr="00D57BA4">
        <w:rPr>
          <w:sz w:val="24"/>
          <w:szCs w:val="24"/>
          <w:lang w:val="en-GB"/>
        </w:rPr>
        <w:t>SHA256</w:t>
      </w:r>
      <w:r w:rsidR="00C319E3" w:rsidRPr="00D57BA4">
        <w:rPr>
          <w:rStyle w:val="FootnoteReference"/>
          <w:sz w:val="24"/>
          <w:szCs w:val="24"/>
          <w:lang w:val="en-GB"/>
        </w:rPr>
        <w:footnoteReference w:id="6"/>
      </w:r>
      <w:r w:rsidR="00376618" w:rsidRPr="00D57BA4">
        <w:rPr>
          <w:sz w:val="24"/>
          <w:szCs w:val="24"/>
          <w:lang w:val="en-GB"/>
        </w:rPr>
        <w:t xml:space="preserve"> </w:t>
      </w:r>
      <w:r w:rsidR="009B66C3" w:rsidRPr="00D57BA4">
        <w:rPr>
          <w:sz w:val="24"/>
          <w:szCs w:val="24"/>
          <w:lang w:val="en-GB"/>
        </w:rPr>
        <w:t>,</w:t>
      </w:r>
      <w:r w:rsidR="00F00400" w:rsidRPr="00D57BA4">
        <w:rPr>
          <w:sz w:val="24"/>
          <w:szCs w:val="24"/>
          <w:lang w:val="en-GB"/>
        </w:rPr>
        <w:t xml:space="preserve"> so </w:t>
      </w:r>
      <w:r w:rsidR="00D64A58" w:rsidRPr="00D57BA4">
        <w:rPr>
          <w:sz w:val="24"/>
          <w:szCs w:val="24"/>
          <w:lang w:val="en-GB"/>
        </w:rPr>
        <w:t xml:space="preserve">guaranteeing </w:t>
      </w:r>
      <w:r w:rsidR="00ED48B6" w:rsidRPr="00D57BA4">
        <w:rPr>
          <w:sz w:val="24"/>
          <w:szCs w:val="24"/>
          <w:lang w:val="en-GB"/>
        </w:rPr>
        <w:t>both</w:t>
      </w:r>
      <w:r w:rsidR="005815FC" w:rsidRPr="00D57BA4">
        <w:rPr>
          <w:sz w:val="24"/>
          <w:szCs w:val="24"/>
          <w:lang w:val="en-GB"/>
        </w:rPr>
        <w:t xml:space="preserve"> confidentiality</w:t>
      </w:r>
      <w:r w:rsidR="000E6804" w:rsidRPr="00D57BA4">
        <w:rPr>
          <w:sz w:val="24"/>
          <w:szCs w:val="24"/>
          <w:lang w:val="en-GB"/>
        </w:rPr>
        <w:t xml:space="preserve"> and</w:t>
      </w:r>
      <w:r w:rsidR="00675E82" w:rsidRPr="00D57BA4">
        <w:rPr>
          <w:sz w:val="24"/>
          <w:szCs w:val="24"/>
          <w:lang w:val="en-GB"/>
        </w:rPr>
        <w:t xml:space="preserve"> </w:t>
      </w:r>
      <w:r w:rsidR="005815FC" w:rsidRPr="00D57BA4">
        <w:rPr>
          <w:sz w:val="24"/>
          <w:szCs w:val="24"/>
          <w:lang w:val="en-GB"/>
        </w:rPr>
        <w:t>integrity</w:t>
      </w:r>
      <w:r w:rsidR="006A7815" w:rsidRPr="00D57BA4">
        <w:rPr>
          <w:sz w:val="24"/>
          <w:szCs w:val="24"/>
          <w:lang w:val="en-GB"/>
        </w:rPr>
        <w:t xml:space="preserve"> (</w:t>
      </w:r>
      <w:r w:rsidR="003D1061" w:rsidRPr="00D57BA4">
        <w:rPr>
          <w:sz w:val="24"/>
          <w:szCs w:val="24"/>
          <w:lang w:val="en-GB"/>
        </w:rPr>
        <w:t xml:space="preserve">two key elements of </w:t>
      </w:r>
      <w:r w:rsidR="00D65461" w:rsidRPr="00D57BA4">
        <w:rPr>
          <w:sz w:val="24"/>
          <w:szCs w:val="24"/>
          <w:lang w:val="en-GB"/>
        </w:rPr>
        <w:t xml:space="preserve">the </w:t>
      </w:r>
      <w:r w:rsidR="003D1061" w:rsidRPr="00D57BA4">
        <w:rPr>
          <w:sz w:val="24"/>
          <w:szCs w:val="24"/>
          <w:lang w:val="en-GB"/>
        </w:rPr>
        <w:t xml:space="preserve">CIA </w:t>
      </w:r>
      <w:r w:rsidR="004D7FA2" w:rsidRPr="00D57BA4">
        <w:rPr>
          <w:sz w:val="24"/>
          <w:szCs w:val="24"/>
          <w:lang w:val="en-GB"/>
        </w:rPr>
        <w:t>triad</w:t>
      </w:r>
      <w:r w:rsidR="006A7815" w:rsidRPr="00D57BA4">
        <w:rPr>
          <w:sz w:val="24"/>
          <w:szCs w:val="24"/>
          <w:lang w:val="en-GB"/>
        </w:rPr>
        <w:t>)</w:t>
      </w:r>
      <w:r w:rsidR="008A2FB2" w:rsidRPr="00D57BA4">
        <w:rPr>
          <w:sz w:val="24"/>
          <w:szCs w:val="24"/>
          <w:lang w:val="en-GB"/>
        </w:rPr>
        <w:t>,</w:t>
      </w:r>
      <w:r w:rsidR="00CB2432" w:rsidRPr="00D57BA4">
        <w:rPr>
          <w:sz w:val="24"/>
          <w:szCs w:val="24"/>
          <w:lang w:val="en-GB"/>
        </w:rPr>
        <w:t xml:space="preserve"> </w:t>
      </w:r>
      <w:r w:rsidR="007D2916" w:rsidRPr="00D57BA4">
        <w:rPr>
          <w:sz w:val="24"/>
          <w:szCs w:val="24"/>
          <w:lang w:val="en-GB"/>
        </w:rPr>
        <w:t>which reduces the risk of misuse</w:t>
      </w:r>
      <w:r w:rsidR="000E4C46" w:rsidRPr="00D57BA4">
        <w:rPr>
          <w:sz w:val="24"/>
          <w:szCs w:val="24"/>
          <w:lang w:val="en-GB"/>
        </w:rPr>
        <w:t>.</w:t>
      </w:r>
      <w:r w:rsidR="00FB4FC8" w:rsidRPr="00D57BA4">
        <w:rPr>
          <w:sz w:val="24"/>
          <w:szCs w:val="24"/>
          <w:lang w:val="en-GB"/>
        </w:rPr>
        <w:t xml:space="preserve"> </w:t>
      </w:r>
      <w:r w:rsidR="00CB02D0" w:rsidRPr="00D57BA4">
        <w:rPr>
          <w:sz w:val="24"/>
          <w:szCs w:val="24"/>
          <w:lang w:val="en-GB"/>
        </w:rPr>
        <w:t>Conversely, Java’s KeyGenerator securely generates random AES keys but does not mandate a secure cypher mode or authentication, so it leaves these essential elements to the developer. Consequently, Python Fernet is more secure by default, while Java necessitates additional methods, such as AES-GCM</w:t>
      </w:r>
      <w:r w:rsidR="00A81021" w:rsidRPr="00D57BA4">
        <w:rPr>
          <w:rStyle w:val="FootnoteReference"/>
          <w:sz w:val="24"/>
          <w:szCs w:val="24"/>
          <w:lang w:val="en-GB"/>
        </w:rPr>
        <w:footnoteReference w:id="7"/>
      </w:r>
      <w:r w:rsidR="00CB02D0" w:rsidRPr="00D57BA4">
        <w:rPr>
          <w:sz w:val="24"/>
          <w:szCs w:val="24"/>
          <w:lang w:val="en-GB"/>
        </w:rPr>
        <w:t xml:space="preserve"> and secure key storage, to achieve comparable protection (Georges et al., 2007; Python Software Foundation, 2024; Oracle, 2025).</w:t>
      </w:r>
    </w:p>
    <w:p w14:paraId="6509E66D" w14:textId="16B3E2C1" w:rsidR="00F13E63" w:rsidRDefault="005A3506" w:rsidP="00F13E63">
      <w:pPr>
        <w:spacing w:before="0" w:after="0" w:line="480" w:lineRule="auto"/>
        <w:rPr>
          <w:sz w:val="24"/>
          <w:szCs w:val="24"/>
          <w:lang w:val="en-GB"/>
        </w:rPr>
      </w:pPr>
      <w:r w:rsidRPr="00D57BA4">
        <w:rPr>
          <w:sz w:val="24"/>
          <w:szCs w:val="24"/>
          <w:lang w:val="en-GB"/>
        </w:rPr>
        <w:t>Stack Overflow (2023) claims that</w:t>
      </w:r>
      <w:r w:rsidR="00F2590E" w:rsidRPr="00D57BA4">
        <w:rPr>
          <w:sz w:val="24"/>
          <w:szCs w:val="24"/>
          <w:lang w:val="en-GB"/>
        </w:rPr>
        <w:t xml:space="preserve"> </w:t>
      </w:r>
      <w:r w:rsidRPr="00D57BA4">
        <w:rPr>
          <w:sz w:val="24"/>
          <w:szCs w:val="24"/>
          <w:lang w:val="en-GB"/>
        </w:rPr>
        <w:t>the Java security model</w:t>
      </w:r>
      <w:r w:rsidR="00FF6AB8" w:rsidRPr="00D57BA4">
        <w:rPr>
          <w:sz w:val="24"/>
          <w:szCs w:val="24"/>
          <w:lang w:val="en-GB"/>
        </w:rPr>
        <w:t xml:space="preserve"> </w:t>
      </w:r>
      <w:r w:rsidR="00540C69" w:rsidRPr="00D57BA4">
        <w:rPr>
          <w:sz w:val="24"/>
          <w:szCs w:val="24"/>
          <w:lang w:val="en-GB"/>
        </w:rPr>
        <w:t>relies</w:t>
      </w:r>
      <w:r w:rsidR="00FF6AB8" w:rsidRPr="00D57BA4">
        <w:rPr>
          <w:sz w:val="24"/>
          <w:szCs w:val="24"/>
          <w:lang w:val="en-GB"/>
        </w:rPr>
        <w:t xml:space="preserve"> heav</w:t>
      </w:r>
      <w:r w:rsidR="00540C69" w:rsidRPr="00D57BA4">
        <w:rPr>
          <w:sz w:val="24"/>
          <w:szCs w:val="24"/>
          <w:lang w:val="en-GB"/>
        </w:rPr>
        <w:t>ily on</w:t>
      </w:r>
      <w:r w:rsidRPr="00D57BA4">
        <w:rPr>
          <w:sz w:val="24"/>
          <w:szCs w:val="24"/>
          <w:lang w:val="en-GB"/>
        </w:rPr>
        <w:t xml:space="preserve"> manual</w:t>
      </w:r>
      <w:r w:rsidR="00431AA2" w:rsidRPr="00D57BA4">
        <w:rPr>
          <w:sz w:val="24"/>
          <w:szCs w:val="24"/>
          <w:lang w:val="en-GB"/>
        </w:rPr>
        <w:t xml:space="preserve"> configuration</w:t>
      </w:r>
      <w:r w:rsidRPr="00D57BA4">
        <w:rPr>
          <w:sz w:val="24"/>
          <w:szCs w:val="24"/>
          <w:lang w:val="en-GB"/>
        </w:rPr>
        <w:t xml:space="preserve">. Users must </w:t>
      </w:r>
      <w:r w:rsidR="00BC4F3E" w:rsidRPr="00D57BA4">
        <w:rPr>
          <w:sz w:val="24"/>
          <w:szCs w:val="24"/>
          <w:lang w:val="en-GB"/>
        </w:rPr>
        <w:t>use</w:t>
      </w:r>
      <w:r w:rsidRPr="00D57BA4">
        <w:rPr>
          <w:sz w:val="24"/>
          <w:szCs w:val="24"/>
          <w:lang w:val="en-GB"/>
        </w:rPr>
        <w:t xml:space="preserve"> </w:t>
      </w:r>
      <w:r w:rsidR="00375687" w:rsidRPr="00D57BA4">
        <w:rPr>
          <w:sz w:val="24"/>
          <w:szCs w:val="24"/>
          <w:lang w:val="en-GB"/>
        </w:rPr>
        <w:t xml:space="preserve">the </w:t>
      </w:r>
      <w:r w:rsidRPr="00D57BA4">
        <w:rPr>
          <w:sz w:val="24"/>
          <w:szCs w:val="24"/>
          <w:lang w:val="en-GB"/>
        </w:rPr>
        <w:t xml:space="preserve">KeyGenerator, SecretKeySpec, and Cypher classes. While this </w:t>
      </w:r>
      <w:r w:rsidR="00436B5B" w:rsidRPr="00D57BA4">
        <w:rPr>
          <w:sz w:val="24"/>
          <w:szCs w:val="24"/>
          <w:lang w:val="en-GB"/>
        </w:rPr>
        <w:t xml:space="preserve">method </w:t>
      </w:r>
      <w:r w:rsidRPr="00D57BA4">
        <w:rPr>
          <w:sz w:val="24"/>
          <w:szCs w:val="24"/>
          <w:lang w:val="en-GB"/>
        </w:rPr>
        <w:t xml:space="preserve">offers more control, it also elevates the risk of misconfiguration. For example, improper padding schemes or </w:t>
      </w:r>
      <w:r w:rsidR="00344A45" w:rsidRPr="00D57BA4">
        <w:rPr>
          <w:sz w:val="24"/>
          <w:szCs w:val="24"/>
          <w:lang w:val="en-GB"/>
        </w:rPr>
        <w:t>en</w:t>
      </w:r>
      <w:r w:rsidR="00077893" w:rsidRPr="00D57BA4">
        <w:rPr>
          <w:sz w:val="24"/>
          <w:szCs w:val="24"/>
          <w:lang w:val="en-GB"/>
        </w:rPr>
        <w:t>ciphering</w:t>
      </w:r>
      <w:r w:rsidRPr="00D57BA4">
        <w:rPr>
          <w:sz w:val="24"/>
          <w:szCs w:val="24"/>
          <w:lang w:val="en-GB"/>
        </w:rPr>
        <w:t xml:space="preserve"> the Java modes may compromise </w:t>
      </w:r>
      <w:r w:rsidR="00F13E63" w:rsidRPr="00D57BA4">
        <w:rPr>
          <w:sz w:val="24"/>
          <w:szCs w:val="24"/>
          <w:lang w:val="en-GB"/>
        </w:rPr>
        <w:t>security. Safe</w:t>
      </w:r>
      <w:r w:rsidR="00302EB4" w:rsidRPr="00D57BA4">
        <w:rPr>
          <w:sz w:val="24"/>
          <w:szCs w:val="24"/>
          <w:lang w:val="en-GB"/>
        </w:rPr>
        <w:t xml:space="preserve"> implementations can be </w:t>
      </w:r>
      <w:r w:rsidR="00934829" w:rsidRPr="00D57BA4">
        <w:rPr>
          <w:sz w:val="24"/>
          <w:szCs w:val="24"/>
          <w:lang w:val="en-GB"/>
        </w:rPr>
        <w:t>provided by both languages; however,</w:t>
      </w:r>
      <w:r w:rsidR="00FA6244" w:rsidRPr="00D57BA4">
        <w:rPr>
          <w:sz w:val="24"/>
          <w:szCs w:val="24"/>
          <w:lang w:val="en-GB"/>
        </w:rPr>
        <w:t xml:space="preserve"> Java’s </w:t>
      </w:r>
      <w:r w:rsidR="008F2453" w:rsidRPr="00D57BA4">
        <w:rPr>
          <w:sz w:val="24"/>
          <w:szCs w:val="24"/>
          <w:lang w:val="en-GB"/>
        </w:rPr>
        <w:t>explici</w:t>
      </w:r>
      <w:r w:rsidR="00B0412D" w:rsidRPr="00D57BA4">
        <w:rPr>
          <w:sz w:val="24"/>
          <w:szCs w:val="24"/>
          <w:lang w:val="en-GB"/>
        </w:rPr>
        <w:t>tness</w:t>
      </w:r>
      <w:r w:rsidR="006265CA" w:rsidRPr="00D57BA4">
        <w:rPr>
          <w:sz w:val="24"/>
          <w:szCs w:val="24"/>
          <w:lang w:val="en-GB"/>
        </w:rPr>
        <w:t xml:space="preserve"> may be </w:t>
      </w:r>
      <w:r w:rsidR="0076166E" w:rsidRPr="00D57BA4">
        <w:rPr>
          <w:sz w:val="24"/>
          <w:szCs w:val="24"/>
          <w:lang w:val="en-GB"/>
        </w:rPr>
        <w:t xml:space="preserve">preferable in regulated </w:t>
      </w:r>
      <w:r w:rsidR="00A925D2" w:rsidRPr="00D57BA4">
        <w:rPr>
          <w:sz w:val="24"/>
          <w:szCs w:val="24"/>
          <w:lang w:val="en-GB"/>
        </w:rPr>
        <w:t>environment</w:t>
      </w:r>
      <w:r w:rsidR="00436B5B" w:rsidRPr="00D57BA4">
        <w:rPr>
          <w:sz w:val="24"/>
          <w:szCs w:val="24"/>
          <w:lang w:val="en-GB"/>
        </w:rPr>
        <w:t>s</w:t>
      </w:r>
      <w:r w:rsidR="00A925D2" w:rsidRPr="00D57BA4">
        <w:rPr>
          <w:sz w:val="24"/>
          <w:szCs w:val="24"/>
          <w:lang w:val="en-GB"/>
        </w:rPr>
        <w:t xml:space="preserve"> where control and auditability are </w:t>
      </w:r>
      <w:r w:rsidR="005B5A18" w:rsidRPr="00D57BA4">
        <w:rPr>
          <w:sz w:val="24"/>
          <w:szCs w:val="24"/>
          <w:lang w:val="en-GB"/>
        </w:rPr>
        <w:t>paramount</w:t>
      </w:r>
      <w:r w:rsidR="00CE5784" w:rsidRPr="00D57BA4">
        <w:rPr>
          <w:sz w:val="24"/>
          <w:szCs w:val="24"/>
          <w:lang w:val="en-GB"/>
        </w:rPr>
        <w:t>.</w:t>
      </w:r>
    </w:p>
    <w:p w14:paraId="21D010FD" w14:textId="25811B88" w:rsidR="00E849DF" w:rsidRPr="003C247A" w:rsidRDefault="00E849DF" w:rsidP="00822B6D">
      <w:pPr>
        <w:pStyle w:val="Heading3"/>
        <w:rPr>
          <w:b/>
          <w:bCs/>
        </w:rPr>
      </w:pPr>
      <w:bookmarkStart w:id="9" w:name="_Toc211702659"/>
      <w:r w:rsidRPr="003C247A">
        <w:rPr>
          <w:b/>
          <w:bCs/>
        </w:rPr>
        <w:t>Real-World Applicability</w:t>
      </w:r>
      <w:bookmarkEnd w:id="9"/>
    </w:p>
    <w:p w14:paraId="2A097518" w14:textId="77777777" w:rsidR="002B4344" w:rsidRPr="00F13E63" w:rsidRDefault="002B4344" w:rsidP="00F13E63">
      <w:pPr>
        <w:spacing w:before="0" w:after="0" w:line="480" w:lineRule="auto"/>
        <w:rPr>
          <w:b/>
          <w:bCs/>
          <w:lang w:val="en-GB"/>
        </w:rPr>
      </w:pPr>
    </w:p>
    <w:p w14:paraId="5A7F9022" w14:textId="16198897" w:rsidR="00E32C2E" w:rsidRPr="00D57BA4" w:rsidRDefault="004B55E2" w:rsidP="00D57BA4">
      <w:pPr>
        <w:spacing w:before="0" w:after="0" w:line="480" w:lineRule="auto"/>
        <w:rPr>
          <w:sz w:val="24"/>
          <w:szCs w:val="24"/>
          <w:lang w:val="en-GB"/>
        </w:rPr>
      </w:pPr>
      <w:r w:rsidRPr="00D57BA4">
        <w:rPr>
          <w:sz w:val="24"/>
          <w:szCs w:val="24"/>
          <w:lang w:val="en-GB"/>
        </w:rPr>
        <w:t xml:space="preserve">Kilaru (2024) claims that </w:t>
      </w:r>
      <w:r w:rsidR="00CD47A7" w:rsidRPr="00D57BA4">
        <w:rPr>
          <w:sz w:val="24"/>
          <w:szCs w:val="24"/>
          <w:lang w:val="en-GB"/>
        </w:rPr>
        <w:t>agile application development, auto</w:t>
      </w:r>
      <w:r w:rsidR="005F5146" w:rsidRPr="00D57BA4">
        <w:rPr>
          <w:sz w:val="24"/>
          <w:szCs w:val="24"/>
          <w:lang w:val="en-GB"/>
        </w:rPr>
        <w:t>mation, and data science prim</w:t>
      </w:r>
      <w:r w:rsidR="00D84E61" w:rsidRPr="00D57BA4">
        <w:rPr>
          <w:sz w:val="24"/>
          <w:szCs w:val="24"/>
          <w:lang w:val="en-GB"/>
        </w:rPr>
        <w:t xml:space="preserve">arily </w:t>
      </w:r>
      <w:r w:rsidR="006C16DA" w:rsidRPr="00D57BA4">
        <w:rPr>
          <w:sz w:val="24"/>
          <w:szCs w:val="24"/>
          <w:lang w:val="en-GB"/>
        </w:rPr>
        <w:t xml:space="preserve">use </w:t>
      </w:r>
      <w:r w:rsidRPr="00D57BA4">
        <w:rPr>
          <w:sz w:val="24"/>
          <w:szCs w:val="24"/>
          <w:lang w:val="en-GB"/>
        </w:rPr>
        <w:t>Python</w:t>
      </w:r>
      <w:r w:rsidR="006C16DA" w:rsidRPr="00D57BA4">
        <w:rPr>
          <w:sz w:val="24"/>
          <w:szCs w:val="24"/>
          <w:lang w:val="en-GB"/>
        </w:rPr>
        <w:t>.</w:t>
      </w:r>
      <w:r w:rsidRPr="00D57BA4">
        <w:rPr>
          <w:sz w:val="24"/>
          <w:szCs w:val="24"/>
          <w:lang w:val="en-GB"/>
        </w:rPr>
        <w:t xml:space="preserve"> Python's ease of implementation and its comprehensive library make it ideal for prototyping and scripting.</w:t>
      </w:r>
      <w:r w:rsidR="00573633" w:rsidRPr="00D57BA4">
        <w:rPr>
          <w:sz w:val="24"/>
          <w:szCs w:val="24"/>
          <w:lang w:val="en-GB"/>
        </w:rPr>
        <w:t xml:space="preserve"> </w:t>
      </w:r>
    </w:p>
    <w:p w14:paraId="04FE7F4D" w14:textId="79E2AB03" w:rsidR="0063398D" w:rsidRPr="00D57BA4" w:rsidRDefault="00AD78A6" w:rsidP="00D57BA4">
      <w:pPr>
        <w:spacing w:before="0" w:after="0" w:line="480" w:lineRule="auto"/>
        <w:rPr>
          <w:sz w:val="24"/>
          <w:szCs w:val="24"/>
          <w:lang w:val="en-GB"/>
        </w:rPr>
      </w:pPr>
      <w:r w:rsidRPr="00D57BA4">
        <w:rPr>
          <w:sz w:val="24"/>
          <w:szCs w:val="24"/>
          <w:lang w:val="en-GB"/>
        </w:rPr>
        <w:t>Stack Overflow (2023)</w:t>
      </w:r>
      <w:r w:rsidR="005A3736" w:rsidRPr="00D57BA4">
        <w:rPr>
          <w:sz w:val="24"/>
          <w:szCs w:val="24"/>
          <w:lang w:val="en-GB"/>
        </w:rPr>
        <w:t xml:space="preserve"> </w:t>
      </w:r>
      <w:r w:rsidR="00221CB4" w:rsidRPr="00D57BA4">
        <w:rPr>
          <w:sz w:val="24"/>
          <w:szCs w:val="24"/>
          <w:lang w:val="en-GB"/>
        </w:rPr>
        <w:t>asserts that</w:t>
      </w:r>
      <w:r w:rsidR="007F0935" w:rsidRPr="00D57BA4">
        <w:rPr>
          <w:sz w:val="24"/>
          <w:szCs w:val="24"/>
          <w:lang w:val="en-GB"/>
        </w:rPr>
        <w:t xml:space="preserve"> </w:t>
      </w:r>
      <w:r w:rsidR="007E1FAA" w:rsidRPr="00D57BA4">
        <w:rPr>
          <w:sz w:val="24"/>
          <w:szCs w:val="24"/>
          <w:lang w:val="en-GB"/>
        </w:rPr>
        <w:t xml:space="preserve">Android development, enterprise </w:t>
      </w:r>
      <w:r w:rsidR="006851D1" w:rsidRPr="00D57BA4">
        <w:rPr>
          <w:sz w:val="24"/>
          <w:szCs w:val="24"/>
          <w:lang w:val="en-GB"/>
        </w:rPr>
        <w:t>systems,</w:t>
      </w:r>
      <w:r w:rsidR="007E1FAA" w:rsidRPr="00D57BA4">
        <w:rPr>
          <w:sz w:val="24"/>
          <w:szCs w:val="24"/>
          <w:lang w:val="en-GB"/>
        </w:rPr>
        <w:t xml:space="preserve"> and </w:t>
      </w:r>
      <w:r w:rsidR="00221E5D" w:rsidRPr="00D57BA4">
        <w:rPr>
          <w:sz w:val="24"/>
          <w:szCs w:val="24"/>
          <w:lang w:val="en-GB"/>
        </w:rPr>
        <w:t>backend services</w:t>
      </w:r>
      <w:r w:rsidR="00A36FC9" w:rsidRPr="00D57BA4">
        <w:rPr>
          <w:sz w:val="24"/>
          <w:szCs w:val="24"/>
          <w:lang w:val="en-GB"/>
        </w:rPr>
        <w:t xml:space="preserve"> extensively </w:t>
      </w:r>
      <w:r w:rsidR="00BB5ECC" w:rsidRPr="00D57BA4">
        <w:rPr>
          <w:sz w:val="24"/>
          <w:szCs w:val="24"/>
          <w:lang w:val="en-GB"/>
        </w:rPr>
        <w:t>employ</w:t>
      </w:r>
      <w:r w:rsidR="00A36FC9" w:rsidRPr="00D57BA4">
        <w:rPr>
          <w:sz w:val="24"/>
          <w:szCs w:val="24"/>
          <w:lang w:val="en-GB"/>
        </w:rPr>
        <w:t xml:space="preserve"> Java.</w:t>
      </w:r>
      <w:r w:rsidR="00221E5D" w:rsidRPr="00D57BA4">
        <w:rPr>
          <w:sz w:val="24"/>
          <w:szCs w:val="24"/>
          <w:lang w:val="en-GB"/>
        </w:rPr>
        <w:t xml:space="preserve"> </w:t>
      </w:r>
      <w:r w:rsidR="00E13501" w:rsidRPr="00D57BA4">
        <w:rPr>
          <w:sz w:val="24"/>
          <w:szCs w:val="24"/>
          <w:lang w:val="en-GB"/>
        </w:rPr>
        <w:t xml:space="preserve">Its </w:t>
      </w:r>
      <w:r w:rsidR="006851D1" w:rsidRPr="00D57BA4">
        <w:rPr>
          <w:sz w:val="24"/>
          <w:szCs w:val="24"/>
          <w:lang w:val="en-GB"/>
        </w:rPr>
        <w:t>robust performance</w:t>
      </w:r>
      <w:r w:rsidR="00827070" w:rsidRPr="00D57BA4">
        <w:rPr>
          <w:sz w:val="24"/>
          <w:szCs w:val="24"/>
          <w:lang w:val="en-GB"/>
        </w:rPr>
        <w:t xml:space="preserve"> characteristics and </w:t>
      </w:r>
      <w:r w:rsidR="00E13501" w:rsidRPr="00D57BA4">
        <w:rPr>
          <w:sz w:val="24"/>
          <w:szCs w:val="24"/>
          <w:lang w:val="en-GB"/>
        </w:rPr>
        <w:t>typing</w:t>
      </w:r>
      <w:r w:rsidR="005A3736" w:rsidRPr="00D57BA4">
        <w:rPr>
          <w:sz w:val="24"/>
          <w:szCs w:val="24"/>
          <w:lang w:val="en-GB"/>
        </w:rPr>
        <w:t xml:space="preserve"> </w:t>
      </w:r>
      <w:r w:rsidR="009F317F" w:rsidRPr="00D57BA4">
        <w:rPr>
          <w:sz w:val="24"/>
          <w:szCs w:val="24"/>
          <w:lang w:val="en-GB"/>
        </w:rPr>
        <w:t xml:space="preserve">make it suitable </w:t>
      </w:r>
      <w:r w:rsidR="001C6010" w:rsidRPr="00D57BA4">
        <w:rPr>
          <w:sz w:val="24"/>
          <w:szCs w:val="24"/>
          <w:lang w:val="en-GB"/>
        </w:rPr>
        <w:t>for production-grade applications</w:t>
      </w:r>
      <w:r w:rsidR="004339B4" w:rsidRPr="00D57BA4">
        <w:rPr>
          <w:sz w:val="24"/>
          <w:szCs w:val="24"/>
          <w:lang w:val="en-GB"/>
        </w:rPr>
        <w:t>.</w:t>
      </w:r>
    </w:p>
    <w:p w14:paraId="750F2275" w14:textId="53346F31" w:rsidR="00E849DF" w:rsidRPr="00D57BA4" w:rsidRDefault="004339B4" w:rsidP="00D57BA4">
      <w:pPr>
        <w:spacing w:before="0" w:after="0" w:line="480" w:lineRule="auto"/>
        <w:rPr>
          <w:sz w:val="24"/>
          <w:szCs w:val="24"/>
          <w:lang w:val="en-GB"/>
        </w:rPr>
      </w:pPr>
      <w:r w:rsidRPr="00D57BA4">
        <w:rPr>
          <w:sz w:val="24"/>
          <w:szCs w:val="24"/>
          <w:lang w:val="en-GB"/>
        </w:rPr>
        <w:t xml:space="preserve">Python and </w:t>
      </w:r>
      <w:r w:rsidR="00960BB1" w:rsidRPr="00D57BA4">
        <w:rPr>
          <w:sz w:val="24"/>
          <w:szCs w:val="24"/>
          <w:lang w:val="en-GB"/>
        </w:rPr>
        <w:t xml:space="preserve">Java </w:t>
      </w:r>
      <w:r w:rsidR="00FC37C0" w:rsidRPr="00D57BA4">
        <w:rPr>
          <w:sz w:val="24"/>
          <w:szCs w:val="24"/>
          <w:lang w:val="en-GB"/>
        </w:rPr>
        <w:t>are</w:t>
      </w:r>
      <w:r w:rsidR="00960BB1" w:rsidRPr="00D57BA4">
        <w:rPr>
          <w:sz w:val="24"/>
          <w:szCs w:val="24"/>
          <w:lang w:val="en-GB"/>
        </w:rPr>
        <w:t xml:space="preserve"> viable for real-world </w:t>
      </w:r>
      <w:r w:rsidR="00B25FE9" w:rsidRPr="00D57BA4">
        <w:rPr>
          <w:sz w:val="24"/>
          <w:szCs w:val="24"/>
          <w:lang w:val="en-GB"/>
        </w:rPr>
        <w:t>encryption tasks</w:t>
      </w:r>
      <w:r w:rsidR="00E849DF" w:rsidRPr="00D57BA4">
        <w:rPr>
          <w:sz w:val="24"/>
          <w:szCs w:val="24"/>
          <w:lang w:val="en-GB"/>
        </w:rPr>
        <w:t xml:space="preserve">, </w:t>
      </w:r>
      <w:r w:rsidR="00ED063E" w:rsidRPr="00D57BA4">
        <w:rPr>
          <w:sz w:val="24"/>
          <w:szCs w:val="24"/>
          <w:lang w:val="en-GB"/>
        </w:rPr>
        <w:t xml:space="preserve">with </w:t>
      </w:r>
      <w:r w:rsidR="003824FD" w:rsidRPr="00D57BA4">
        <w:rPr>
          <w:sz w:val="24"/>
          <w:szCs w:val="24"/>
          <w:lang w:val="en-GB"/>
        </w:rPr>
        <w:t>the choice depending on system requirements</w:t>
      </w:r>
      <w:r w:rsidR="00FB45C0" w:rsidRPr="00D57BA4">
        <w:rPr>
          <w:sz w:val="24"/>
          <w:szCs w:val="24"/>
          <w:lang w:val="en-GB"/>
        </w:rPr>
        <w:t xml:space="preserve">, team </w:t>
      </w:r>
      <w:r w:rsidR="000378A0" w:rsidRPr="00D57BA4">
        <w:rPr>
          <w:sz w:val="24"/>
          <w:szCs w:val="24"/>
          <w:lang w:val="en-GB"/>
        </w:rPr>
        <w:t>expertise,</w:t>
      </w:r>
      <w:r w:rsidR="00FB45C0" w:rsidRPr="00D57BA4">
        <w:rPr>
          <w:sz w:val="24"/>
          <w:szCs w:val="24"/>
          <w:lang w:val="en-GB"/>
        </w:rPr>
        <w:t xml:space="preserve"> and context.</w:t>
      </w:r>
    </w:p>
    <w:p w14:paraId="60A9D225" w14:textId="3A9021A3" w:rsidR="00E849DF" w:rsidRPr="00194982" w:rsidRDefault="00E849DF" w:rsidP="00194982">
      <w:pPr>
        <w:pStyle w:val="Heading3"/>
        <w:rPr>
          <w:b/>
          <w:bCs/>
        </w:rPr>
      </w:pPr>
      <w:bookmarkStart w:id="10" w:name="_Toc211702660"/>
      <w:r w:rsidRPr="00194982">
        <w:rPr>
          <w:b/>
          <w:bCs/>
        </w:rPr>
        <w:t>Conclusion</w:t>
      </w:r>
      <w:bookmarkEnd w:id="10"/>
    </w:p>
    <w:p w14:paraId="4F439979" w14:textId="77777777" w:rsidR="00194982" w:rsidRPr="00194982" w:rsidRDefault="00194982" w:rsidP="00194982">
      <w:pPr>
        <w:rPr>
          <w:lang w:val="en-GB"/>
        </w:rPr>
      </w:pPr>
    </w:p>
    <w:p w14:paraId="590F5359" w14:textId="131E5D6B" w:rsidR="00BE3479" w:rsidRPr="00D57BA4" w:rsidRDefault="00BE3479" w:rsidP="00D57BA4">
      <w:pPr>
        <w:spacing w:before="0" w:after="0" w:line="480" w:lineRule="auto"/>
        <w:rPr>
          <w:sz w:val="24"/>
          <w:szCs w:val="24"/>
          <w:lang w:val="en-GB"/>
        </w:rPr>
      </w:pPr>
      <w:r w:rsidRPr="00D57BA4">
        <w:rPr>
          <w:sz w:val="24"/>
          <w:szCs w:val="24"/>
          <w:lang w:val="en-GB"/>
        </w:rPr>
        <w:t>Python and Java utilities revealed distinct benefits and drawbacks. Python offered agile development, ease of use, readable syntax, and efficient performance for small tasks. Java provided scalability, structural integrity, and explicit security control.</w:t>
      </w:r>
    </w:p>
    <w:p w14:paraId="262F0F00" w14:textId="09556E90" w:rsidR="003E3013" w:rsidRPr="00D57BA4" w:rsidRDefault="00ED31A0" w:rsidP="00D57BA4">
      <w:pPr>
        <w:spacing w:before="0" w:after="0" w:line="480" w:lineRule="auto"/>
        <w:rPr>
          <w:sz w:val="24"/>
          <w:szCs w:val="24"/>
          <w:lang w:val="en-GB"/>
        </w:rPr>
      </w:pPr>
      <w:r w:rsidRPr="00D57BA4">
        <w:rPr>
          <w:sz w:val="24"/>
          <w:szCs w:val="24"/>
          <w:lang w:val="en-GB"/>
        </w:rPr>
        <w:t>The intended</w:t>
      </w:r>
      <w:r w:rsidR="00492E80" w:rsidRPr="00D57BA4">
        <w:rPr>
          <w:sz w:val="24"/>
          <w:szCs w:val="24"/>
          <w:lang w:val="en-GB"/>
        </w:rPr>
        <w:t xml:space="preserve"> use case determines</w:t>
      </w:r>
      <w:r w:rsidR="00614DC7" w:rsidRPr="00D57BA4">
        <w:rPr>
          <w:sz w:val="24"/>
          <w:szCs w:val="24"/>
          <w:lang w:val="en-GB"/>
        </w:rPr>
        <w:t xml:space="preserve"> the choice</w:t>
      </w:r>
      <w:r w:rsidR="00955A29" w:rsidRPr="00D57BA4">
        <w:rPr>
          <w:sz w:val="24"/>
          <w:szCs w:val="24"/>
          <w:lang w:val="en-GB"/>
        </w:rPr>
        <w:t>. For</w:t>
      </w:r>
      <w:r w:rsidR="003E5D19" w:rsidRPr="00D57BA4">
        <w:rPr>
          <w:sz w:val="24"/>
          <w:szCs w:val="24"/>
          <w:lang w:val="en-GB"/>
        </w:rPr>
        <w:t xml:space="preserve"> experimentation</w:t>
      </w:r>
      <w:r w:rsidR="00732193" w:rsidRPr="00D57BA4">
        <w:rPr>
          <w:sz w:val="24"/>
          <w:szCs w:val="24"/>
          <w:lang w:val="en-GB"/>
        </w:rPr>
        <w:t xml:space="preserve"> and quick deployment</w:t>
      </w:r>
      <w:r w:rsidR="001F1C4F" w:rsidRPr="00D57BA4">
        <w:rPr>
          <w:sz w:val="24"/>
          <w:szCs w:val="24"/>
          <w:lang w:val="en-GB"/>
        </w:rPr>
        <w:t>, Python is ideal. However</w:t>
      </w:r>
      <w:r w:rsidR="00DF2041" w:rsidRPr="00D57BA4">
        <w:rPr>
          <w:sz w:val="24"/>
          <w:szCs w:val="24"/>
          <w:lang w:val="en-GB"/>
        </w:rPr>
        <w:t>, Java is a reliable</w:t>
      </w:r>
      <w:r w:rsidR="00CC3DE0" w:rsidRPr="00D57BA4">
        <w:rPr>
          <w:sz w:val="24"/>
          <w:szCs w:val="24"/>
          <w:lang w:val="en-GB"/>
        </w:rPr>
        <w:t xml:space="preserve"> and robust </w:t>
      </w:r>
      <w:r w:rsidR="00955A29" w:rsidRPr="00D57BA4">
        <w:rPr>
          <w:sz w:val="24"/>
          <w:szCs w:val="24"/>
          <w:lang w:val="en-GB"/>
        </w:rPr>
        <w:t xml:space="preserve"> </w:t>
      </w:r>
      <w:r w:rsidR="00CC3DE0" w:rsidRPr="00D57BA4">
        <w:rPr>
          <w:sz w:val="24"/>
          <w:szCs w:val="24"/>
          <w:lang w:val="en-GB"/>
        </w:rPr>
        <w:t xml:space="preserve">solution </w:t>
      </w:r>
      <w:r w:rsidR="000D5935" w:rsidRPr="00D57BA4">
        <w:rPr>
          <w:sz w:val="24"/>
          <w:szCs w:val="24"/>
          <w:lang w:val="en-GB"/>
        </w:rPr>
        <w:t xml:space="preserve">for long-term, secure, and scalable </w:t>
      </w:r>
      <w:r w:rsidR="00057EC3" w:rsidRPr="00D57BA4">
        <w:rPr>
          <w:sz w:val="24"/>
          <w:szCs w:val="24"/>
          <w:lang w:val="en-GB"/>
        </w:rPr>
        <w:t>systems.</w:t>
      </w:r>
    </w:p>
    <w:p w14:paraId="11CCE5C4" w14:textId="77777777" w:rsidR="00055E61" w:rsidRPr="00D57BA4" w:rsidRDefault="00055E61" w:rsidP="00D57BA4">
      <w:pPr>
        <w:spacing w:before="0" w:after="0" w:line="480" w:lineRule="auto"/>
        <w:rPr>
          <w:sz w:val="24"/>
          <w:szCs w:val="24"/>
          <w:lang w:val="en-GB"/>
        </w:rPr>
      </w:pPr>
      <w:r w:rsidRPr="00D57BA4">
        <w:rPr>
          <w:sz w:val="24"/>
          <w:szCs w:val="24"/>
          <w:lang w:val="en-GB"/>
        </w:rPr>
        <w:t>This exercise not only deepened understanding of language-specific features but also highlighted the importance of environment setup, error handling, and performance evaluation in software development.</w:t>
      </w:r>
    </w:p>
    <w:p w14:paraId="5873AFB8" w14:textId="77777777" w:rsidR="00055E61" w:rsidRPr="00D57BA4" w:rsidRDefault="00055E61" w:rsidP="00D57BA4">
      <w:pPr>
        <w:spacing w:before="0" w:after="0" w:line="480" w:lineRule="auto"/>
        <w:rPr>
          <w:sz w:val="24"/>
          <w:szCs w:val="24"/>
          <w:lang w:val="en-GB"/>
        </w:rPr>
      </w:pPr>
    </w:p>
    <w:p w14:paraId="0CFCABFC" w14:textId="77777777" w:rsidR="003B2C61" w:rsidRPr="00D57BA4" w:rsidRDefault="003B2C61" w:rsidP="00D57BA4">
      <w:pPr>
        <w:spacing w:before="0" w:after="0" w:line="480" w:lineRule="auto"/>
        <w:rPr>
          <w:sz w:val="24"/>
          <w:szCs w:val="24"/>
          <w:lang w:val="en-GB"/>
        </w:rPr>
      </w:pPr>
    </w:p>
    <w:p w14:paraId="7076F0FA" w14:textId="77777777" w:rsidR="003B2C61" w:rsidRPr="00D57BA4" w:rsidRDefault="003B2C61" w:rsidP="00D57BA4">
      <w:pPr>
        <w:spacing w:before="0" w:after="0" w:line="480" w:lineRule="auto"/>
        <w:rPr>
          <w:sz w:val="24"/>
          <w:szCs w:val="24"/>
          <w:lang w:val="en-GB"/>
        </w:rPr>
      </w:pPr>
    </w:p>
    <w:p w14:paraId="6569F2C3" w14:textId="77777777" w:rsidR="00AF2D8F" w:rsidRPr="00D57BA4" w:rsidRDefault="00AF2D8F" w:rsidP="00D57BA4">
      <w:pPr>
        <w:spacing w:before="0" w:after="0" w:line="480" w:lineRule="auto"/>
        <w:rPr>
          <w:sz w:val="24"/>
          <w:szCs w:val="24"/>
          <w:lang w:val="en-GB"/>
        </w:rPr>
      </w:pPr>
    </w:p>
    <w:p w14:paraId="582CFB3E" w14:textId="21AF17D8" w:rsidR="00A7564F" w:rsidRPr="00D57BA4" w:rsidRDefault="00A7564F" w:rsidP="00D57BA4">
      <w:pPr>
        <w:spacing w:before="0" w:after="0" w:line="480" w:lineRule="auto"/>
        <w:rPr>
          <w:sz w:val="24"/>
          <w:szCs w:val="24"/>
        </w:rPr>
      </w:pPr>
    </w:p>
    <w:p w14:paraId="50A0335D" w14:textId="75C3B75D" w:rsidR="00954A9B" w:rsidRPr="00493FCA" w:rsidRDefault="00194982" w:rsidP="00493FCA">
      <w:pPr>
        <w:pStyle w:val="Heading3"/>
        <w:jc w:val="center"/>
        <w:rPr>
          <w:b/>
          <w:bCs/>
          <w:sz w:val="24"/>
          <w:szCs w:val="24"/>
        </w:rPr>
      </w:pPr>
      <w:bookmarkStart w:id="11" w:name="_Toc211702661"/>
      <w:r w:rsidRPr="00493FCA">
        <w:rPr>
          <w:b/>
          <w:bCs/>
          <w:sz w:val="24"/>
          <w:szCs w:val="24"/>
        </w:rPr>
        <w:t>R</w:t>
      </w:r>
      <w:r w:rsidR="008962B8" w:rsidRPr="00493FCA">
        <w:rPr>
          <w:b/>
          <w:bCs/>
          <w:sz w:val="24"/>
          <w:szCs w:val="24"/>
        </w:rPr>
        <w:t>eferences</w:t>
      </w:r>
      <w:bookmarkEnd w:id="11"/>
    </w:p>
    <w:p w14:paraId="678E64B7" w14:textId="77777777" w:rsidR="00AF2D8F" w:rsidRPr="00D57BA4" w:rsidRDefault="00AF2D8F" w:rsidP="00D57BA4">
      <w:pPr>
        <w:spacing w:before="0" w:after="0" w:line="480" w:lineRule="auto"/>
        <w:rPr>
          <w:sz w:val="24"/>
          <w:szCs w:val="24"/>
          <w:lang w:val="en-GB"/>
        </w:rPr>
      </w:pPr>
    </w:p>
    <w:p w14:paraId="6068D1F8" w14:textId="77777777" w:rsidR="00714EE3" w:rsidRPr="00D57BA4" w:rsidRDefault="00714EE3" w:rsidP="00D57BA4">
      <w:pPr>
        <w:spacing w:before="0" w:after="0" w:line="480" w:lineRule="auto"/>
        <w:ind w:left="357" w:hanging="720"/>
        <w:rPr>
          <w:sz w:val="24"/>
          <w:szCs w:val="24"/>
          <w:lang w:val="en-GB"/>
        </w:rPr>
      </w:pPr>
      <w:r w:rsidRPr="00D57BA4">
        <w:rPr>
          <w:sz w:val="24"/>
          <w:szCs w:val="24"/>
          <w:lang w:val="en-GB"/>
        </w:rPr>
        <w:t xml:space="preserve">AES-Python. (2024). </w:t>
      </w:r>
      <w:r w:rsidRPr="00D57BA4">
        <w:rPr>
          <w:i/>
          <w:iCs/>
          <w:sz w:val="24"/>
          <w:szCs w:val="24"/>
          <w:lang w:val="en-GB"/>
        </w:rPr>
        <w:t>AES-Python · PyPI</w:t>
      </w:r>
      <w:r w:rsidRPr="00D57BA4">
        <w:rPr>
          <w:sz w:val="24"/>
          <w:szCs w:val="24"/>
          <w:lang w:val="en-GB"/>
        </w:rPr>
        <w:t xml:space="preserve">. Retrieved from </w:t>
      </w:r>
      <w:hyperlink r:id="rId14" w:history="1">
        <w:r w:rsidRPr="00D57BA4">
          <w:rPr>
            <w:rStyle w:val="Hyperlink"/>
            <w:sz w:val="24"/>
            <w:szCs w:val="24"/>
            <w:lang w:val="en-GB"/>
          </w:rPr>
          <w:t>https://pypi.org/project/AES-Python/</w:t>
        </w:r>
      </w:hyperlink>
    </w:p>
    <w:p w14:paraId="292E0C14" w14:textId="33A22ED8" w:rsidR="00E25AE2" w:rsidRPr="00D57BA4" w:rsidRDefault="004F5F12" w:rsidP="00D57BA4">
      <w:pPr>
        <w:spacing w:before="0" w:after="0" w:line="480" w:lineRule="auto"/>
        <w:ind w:left="357" w:hanging="720"/>
        <w:rPr>
          <w:sz w:val="24"/>
          <w:szCs w:val="24"/>
          <w:lang w:val="en-GB"/>
        </w:rPr>
      </w:pPr>
      <w:r w:rsidRPr="00D57BA4">
        <w:rPr>
          <w:sz w:val="24"/>
          <w:szCs w:val="24"/>
          <w:lang w:val="en-GB"/>
        </w:rPr>
        <w:t>Alaria, S.K., Kaloriya, S. &amp; Jain, S. (2023). Comparative Study of Java and Python: A Review. ResearchGate. Available at:</w:t>
      </w:r>
      <w:r w:rsidR="008F4412" w:rsidRPr="00D57BA4">
        <w:rPr>
          <w:sz w:val="24"/>
          <w:szCs w:val="24"/>
          <w:lang w:val="en-GB"/>
        </w:rPr>
        <w:t xml:space="preserve"> </w:t>
      </w:r>
      <w:hyperlink r:id="rId15" w:history="1">
        <w:r w:rsidR="00891D8C" w:rsidRPr="00D57BA4">
          <w:rPr>
            <w:rStyle w:val="Hyperlink"/>
            <w:sz w:val="24"/>
            <w:szCs w:val="24"/>
            <w:lang w:val="en-GB"/>
          </w:rPr>
          <w:t>https://www.researchgate.net/publication/376500120_Comparative_study_of_Java_and_Python_A_Review</w:t>
        </w:r>
      </w:hyperlink>
      <w:r w:rsidR="00891D8C" w:rsidRPr="00D57BA4">
        <w:rPr>
          <w:sz w:val="24"/>
          <w:szCs w:val="24"/>
          <w:lang w:val="en-GB"/>
        </w:rPr>
        <w:t xml:space="preserve"> </w:t>
      </w:r>
    </w:p>
    <w:p w14:paraId="2E50202C" w14:textId="4DE6531F" w:rsidR="001A2EB1" w:rsidRPr="00D57BA4" w:rsidRDefault="001A2EB1" w:rsidP="00D57BA4">
      <w:pPr>
        <w:spacing w:before="0" w:after="0" w:line="480" w:lineRule="auto"/>
        <w:ind w:left="357" w:hanging="720"/>
        <w:rPr>
          <w:sz w:val="24"/>
          <w:szCs w:val="24"/>
          <w:lang w:val="en-GB"/>
        </w:rPr>
      </w:pPr>
      <w:r w:rsidRPr="00D57BA4">
        <w:rPr>
          <w:sz w:val="24"/>
          <w:szCs w:val="24"/>
          <w:lang w:val="en-GB"/>
        </w:rPr>
        <w:t xml:space="preserve">Cutting, V. (2022). Comparative Review of JAVA and Python. International Journal of Research and Development in Applied Science and Engineering (IJRDASE). Available at: </w:t>
      </w:r>
      <w:hyperlink r:id="rId16" w:history="1">
        <w:r w:rsidRPr="00D57BA4">
          <w:rPr>
            <w:rStyle w:val="Hyperlink"/>
            <w:sz w:val="24"/>
            <w:szCs w:val="24"/>
            <w:lang w:val="en-GB"/>
          </w:rPr>
          <w:t>https://ijrdase.com/ijrdase/wp-content/uploads/2022/03/Comparative-Review-of-JAVA-and-Python.pdf</w:t>
        </w:r>
      </w:hyperlink>
      <w:r w:rsidRPr="00D57BA4">
        <w:rPr>
          <w:sz w:val="24"/>
          <w:szCs w:val="24"/>
          <w:lang w:val="en-GB"/>
        </w:rPr>
        <w:t xml:space="preserve"> </w:t>
      </w:r>
    </w:p>
    <w:p w14:paraId="4E69F3F1" w14:textId="6954D25F" w:rsidR="00732B4C" w:rsidRPr="00D57BA4" w:rsidRDefault="00732B4C" w:rsidP="00D57BA4">
      <w:pPr>
        <w:spacing w:before="0" w:after="0" w:line="480" w:lineRule="auto"/>
        <w:ind w:left="357" w:hanging="720"/>
        <w:rPr>
          <w:sz w:val="24"/>
          <w:szCs w:val="24"/>
          <w:lang w:val="en-GB"/>
        </w:rPr>
      </w:pPr>
      <w:r w:rsidRPr="00D57BA4">
        <w:rPr>
          <w:sz w:val="24"/>
          <w:szCs w:val="24"/>
          <w:lang w:val="en-GB"/>
        </w:rPr>
        <w:t>Evans, B.J. (2019). Java in a Nutshell: A Desktop Quick Reference. O’Reilly Media, Inc.</w:t>
      </w:r>
    </w:p>
    <w:p w14:paraId="1E07E18B" w14:textId="73016C4A" w:rsidR="00E15AE6" w:rsidRPr="00D57BA4" w:rsidRDefault="00E15AE6" w:rsidP="00D57BA4">
      <w:pPr>
        <w:spacing w:before="0" w:after="0" w:line="480" w:lineRule="auto"/>
        <w:ind w:left="360" w:hanging="720"/>
        <w:rPr>
          <w:sz w:val="24"/>
          <w:szCs w:val="24"/>
        </w:rPr>
      </w:pPr>
      <w:r w:rsidRPr="00D57BA4">
        <w:rPr>
          <w:sz w:val="24"/>
          <w:szCs w:val="24"/>
          <w:lang w:val="en-GB"/>
        </w:rPr>
        <w:t xml:space="preserve">GeeksforGeeks. (2023). </w:t>
      </w:r>
      <w:r w:rsidRPr="00D57BA4">
        <w:rPr>
          <w:i/>
          <w:iCs/>
          <w:sz w:val="24"/>
          <w:szCs w:val="24"/>
          <w:lang w:val="en-GB"/>
        </w:rPr>
        <w:t>Difference between Procedural, Object-Oriented and Functional Programming</w:t>
      </w:r>
      <w:r w:rsidRPr="00D57BA4">
        <w:rPr>
          <w:sz w:val="24"/>
          <w:szCs w:val="24"/>
          <w:lang w:val="en-GB"/>
        </w:rPr>
        <w:t xml:space="preserve">. Retrieved from </w:t>
      </w:r>
      <w:hyperlink r:id="rId17" w:history="1">
        <w:r w:rsidRPr="00D57BA4">
          <w:rPr>
            <w:rStyle w:val="Hyperlink"/>
            <w:sz w:val="24"/>
            <w:szCs w:val="24"/>
            <w:lang w:val="en-GB"/>
          </w:rPr>
          <w:t>https://www.geeksforgeeks.org/difference-between-procedural-object-oriented-and-functional-programming/</w:t>
        </w:r>
      </w:hyperlink>
    </w:p>
    <w:p w14:paraId="18AA0408" w14:textId="021EA962" w:rsidR="00161BEB" w:rsidRPr="00D57BA4" w:rsidRDefault="00161BEB" w:rsidP="00D57BA4">
      <w:pPr>
        <w:spacing w:before="0" w:after="0" w:line="480" w:lineRule="auto"/>
        <w:ind w:left="360" w:hanging="720"/>
        <w:rPr>
          <w:sz w:val="24"/>
          <w:szCs w:val="24"/>
          <w:lang w:val="en-GB"/>
        </w:rPr>
      </w:pPr>
      <w:r w:rsidRPr="00D57BA4">
        <w:rPr>
          <w:sz w:val="24"/>
          <w:szCs w:val="24"/>
          <w:lang w:val="en-GB"/>
        </w:rPr>
        <w:t>Georges, A., Buytaert, D. and Eeckhout, L., 2007. Statistically rigorous Java performance evaluation. Proceedings of the 22nd Annual ACM SIGPLAN Conference on Object-Oriented Programming Systems and Applications (OOPSLA ’07). ACM, pp.57–76.</w:t>
      </w:r>
    </w:p>
    <w:p w14:paraId="2C379A0C" w14:textId="1029D658" w:rsidR="0058416D" w:rsidRPr="00D57BA4" w:rsidRDefault="0058416D" w:rsidP="00D57BA4">
      <w:pPr>
        <w:spacing w:before="0" w:after="0" w:line="480" w:lineRule="auto"/>
        <w:ind w:left="360" w:hanging="720"/>
        <w:rPr>
          <w:sz w:val="24"/>
          <w:szCs w:val="24"/>
          <w:lang w:val="en-GB"/>
        </w:rPr>
      </w:pPr>
      <w:r w:rsidRPr="00D57BA4">
        <w:rPr>
          <w:sz w:val="24"/>
          <w:szCs w:val="24"/>
          <w:lang w:val="en-GB"/>
        </w:rPr>
        <w:t xml:space="preserve">Gupta, A. (2022). Comparison in Java and Python: A Review Paper. International Journal of Innovative Research in Computer Science &amp; Technology (IJIRCST), 10(2), pp.67–71. Available at: </w:t>
      </w:r>
      <w:hyperlink r:id="rId18" w:history="1">
        <w:r w:rsidRPr="00D57BA4">
          <w:rPr>
            <w:rStyle w:val="Hyperlink"/>
            <w:sz w:val="24"/>
            <w:szCs w:val="24"/>
            <w:lang w:val="en-GB"/>
          </w:rPr>
          <w:t>https://ijircst.org/DOC/13-comparison-in-java-and-python-a-review-paper.pdf</w:t>
        </w:r>
      </w:hyperlink>
      <w:r w:rsidRPr="00D57BA4">
        <w:rPr>
          <w:sz w:val="24"/>
          <w:szCs w:val="24"/>
          <w:lang w:val="en-GB"/>
        </w:rPr>
        <w:t xml:space="preserve"> </w:t>
      </w:r>
    </w:p>
    <w:p w14:paraId="4E084808" w14:textId="11A1A945" w:rsidR="00C16A99" w:rsidRPr="00D57BA4" w:rsidRDefault="00C16A99" w:rsidP="00D57BA4">
      <w:pPr>
        <w:spacing w:before="0" w:after="0" w:line="480" w:lineRule="auto"/>
        <w:ind w:left="360" w:hanging="720"/>
        <w:rPr>
          <w:sz w:val="24"/>
          <w:szCs w:val="24"/>
          <w:lang w:val="en-GB"/>
        </w:rPr>
      </w:pPr>
      <w:r w:rsidRPr="00D57BA4">
        <w:rPr>
          <w:sz w:val="24"/>
          <w:szCs w:val="24"/>
          <w:lang w:val="en-GB"/>
        </w:rPr>
        <w:t>Hintikka, K. O., Wohlgemuth, S., &amp; Bithas, A. (2017). Understanding the human side of information security management in organizations – A systematic literature review. Information and Computer Security, 25(4), 383-403.</w:t>
      </w:r>
    </w:p>
    <w:p w14:paraId="0FDAE734" w14:textId="03DB9D0D" w:rsidR="001A6312" w:rsidRPr="00D57BA4" w:rsidRDefault="001A6312" w:rsidP="00D57BA4">
      <w:pPr>
        <w:spacing w:before="0" w:after="0" w:line="480" w:lineRule="auto"/>
        <w:ind w:left="360" w:hanging="720"/>
        <w:rPr>
          <w:sz w:val="24"/>
          <w:szCs w:val="24"/>
        </w:rPr>
      </w:pPr>
      <w:r w:rsidRPr="00D57BA4">
        <w:rPr>
          <w:sz w:val="24"/>
          <w:szCs w:val="24"/>
          <w:lang w:val="en-GB"/>
        </w:rPr>
        <w:t xml:space="preserve">Kilaru, J. (2024). </w:t>
      </w:r>
      <w:r w:rsidRPr="00D57BA4">
        <w:rPr>
          <w:i/>
          <w:iCs/>
          <w:sz w:val="24"/>
          <w:szCs w:val="24"/>
          <w:lang w:val="en-GB"/>
        </w:rPr>
        <w:t>A Comprehensive Guide to AES Encryption in Python</w:t>
      </w:r>
      <w:r w:rsidRPr="00D57BA4">
        <w:rPr>
          <w:sz w:val="24"/>
          <w:szCs w:val="24"/>
          <w:lang w:val="en-GB"/>
        </w:rPr>
        <w:t xml:space="preserve">. DEV Community. Retrieved from </w:t>
      </w:r>
      <w:hyperlink r:id="rId19" w:history="1">
        <w:r w:rsidRPr="00D57BA4">
          <w:rPr>
            <w:rStyle w:val="Hyperlink"/>
            <w:sz w:val="24"/>
            <w:szCs w:val="24"/>
            <w:lang w:val="en-GB"/>
          </w:rPr>
          <w:t>https://dev.to/jithendrasai_kilaru_1a67a/a-comprehensive-guide-to-aes-encryption-in-python-3i5l</w:t>
        </w:r>
      </w:hyperlink>
    </w:p>
    <w:p w14:paraId="234814DD" w14:textId="77777777" w:rsidR="007B37C0" w:rsidRPr="00D57BA4" w:rsidRDefault="00FF07B4" w:rsidP="00D57BA4">
      <w:pPr>
        <w:spacing w:before="0" w:after="0" w:line="480" w:lineRule="auto"/>
        <w:ind w:left="360" w:hanging="720"/>
        <w:rPr>
          <w:sz w:val="24"/>
          <w:szCs w:val="24"/>
          <w:lang w:val="en-GB"/>
        </w:rPr>
      </w:pPr>
      <w:r w:rsidRPr="00D57BA4">
        <w:rPr>
          <w:sz w:val="24"/>
          <w:szCs w:val="24"/>
          <w:lang w:val="en-GB"/>
        </w:rPr>
        <w:t xml:space="preserve">Oracle, 2025. Java Platform, Standard Edition Performance Guide. Oracle Documentation. Available at: </w:t>
      </w:r>
      <w:hyperlink r:id="rId20" w:history="1">
        <w:r w:rsidR="00AA2FE9" w:rsidRPr="00D57BA4">
          <w:rPr>
            <w:rStyle w:val="Hyperlink"/>
            <w:sz w:val="24"/>
            <w:szCs w:val="24"/>
            <w:lang w:val="en-GB"/>
          </w:rPr>
          <w:t>https://docs.oracle.com/javase/8/docs/technotes/guides/performance/</w:t>
        </w:r>
      </w:hyperlink>
      <w:r w:rsidRPr="00D57BA4">
        <w:rPr>
          <w:sz w:val="24"/>
          <w:szCs w:val="24"/>
          <w:lang w:val="en-GB"/>
        </w:rPr>
        <w:t xml:space="preserve"> [Accessed 15 October 2025].</w:t>
      </w:r>
    </w:p>
    <w:p w14:paraId="4B4B4307" w14:textId="51F6CFA0" w:rsidR="00FF07B4" w:rsidRPr="00D57BA4" w:rsidRDefault="007729D5" w:rsidP="00D57BA4">
      <w:pPr>
        <w:spacing w:before="0" w:after="0" w:line="480" w:lineRule="auto"/>
        <w:ind w:left="360" w:hanging="720"/>
        <w:rPr>
          <w:sz w:val="24"/>
          <w:szCs w:val="24"/>
          <w:lang w:val="en-GB"/>
        </w:rPr>
      </w:pPr>
      <w:r w:rsidRPr="00D57BA4">
        <w:rPr>
          <w:sz w:val="24"/>
          <w:szCs w:val="24"/>
          <w:lang w:val="en-GB"/>
        </w:rPr>
        <w:t xml:space="preserve">Oracle, 2025. Java Platform, Standard Edition Security Developer Guide. Oracle Documentation. Available at: </w:t>
      </w:r>
      <w:hyperlink r:id="rId21" w:history="1">
        <w:r w:rsidRPr="00D57BA4">
          <w:rPr>
            <w:rStyle w:val="Hyperlink"/>
            <w:sz w:val="24"/>
            <w:szCs w:val="24"/>
            <w:lang w:val="en-GB"/>
          </w:rPr>
          <w:t>https://docs.oracle.com/javase/8/docs/technotes/guides/security/</w:t>
        </w:r>
      </w:hyperlink>
      <w:r w:rsidRPr="00D57BA4">
        <w:rPr>
          <w:sz w:val="24"/>
          <w:szCs w:val="24"/>
          <w:lang w:val="en-GB"/>
        </w:rPr>
        <w:t xml:space="preserve"> [Accessed 15 October 2025]. </w:t>
      </w:r>
      <w:r w:rsidR="00FF07B4" w:rsidRPr="00D57BA4">
        <w:rPr>
          <w:sz w:val="24"/>
          <w:szCs w:val="24"/>
          <w:lang w:val="en-GB"/>
        </w:rPr>
        <w:t xml:space="preserve"> </w:t>
      </w:r>
    </w:p>
    <w:p w14:paraId="78892F42" w14:textId="0D38C47E" w:rsidR="0048751D" w:rsidRPr="00D57BA4" w:rsidRDefault="0048751D" w:rsidP="00D57BA4">
      <w:pPr>
        <w:spacing w:before="0" w:after="0" w:line="480" w:lineRule="auto"/>
        <w:ind w:left="360" w:hanging="720"/>
        <w:rPr>
          <w:sz w:val="24"/>
          <w:szCs w:val="24"/>
          <w:lang w:val="en-GB"/>
        </w:rPr>
      </w:pPr>
      <w:r w:rsidRPr="00D57BA4">
        <w:rPr>
          <w:sz w:val="24"/>
          <w:szCs w:val="24"/>
          <w:lang w:val="en-GB"/>
        </w:rPr>
        <w:t xml:space="preserve">Oracle. (2024). Classes and Objects – The static Keyword. Oracle Java Documentation. Retrieved from </w:t>
      </w:r>
      <w:hyperlink r:id="rId22" w:history="1">
        <w:r w:rsidRPr="00D57BA4">
          <w:rPr>
            <w:rStyle w:val="Hyperlink"/>
            <w:sz w:val="24"/>
            <w:szCs w:val="24"/>
            <w:lang w:val="en-GB"/>
          </w:rPr>
          <w:t>https://docs.oracle.com/javase/tutorial/java/javaOO/classvars.html</w:t>
        </w:r>
      </w:hyperlink>
      <w:r w:rsidRPr="00D57BA4">
        <w:rPr>
          <w:sz w:val="24"/>
          <w:szCs w:val="24"/>
          <w:lang w:val="en-GB"/>
        </w:rPr>
        <w:t xml:space="preserve"> </w:t>
      </w:r>
    </w:p>
    <w:p w14:paraId="009E570A" w14:textId="76F1DB8F" w:rsidR="0010733C" w:rsidRPr="00D57BA4" w:rsidRDefault="00A3222E" w:rsidP="00D57BA4">
      <w:pPr>
        <w:spacing w:before="0" w:after="0" w:line="480" w:lineRule="auto"/>
        <w:ind w:left="360" w:hanging="720"/>
        <w:rPr>
          <w:sz w:val="24"/>
          <w:szCs w:val="24"/>
          <w:lang w:val="en-GB"/>
        </w:rPr>
      </w:pPr>
      <w:r w:rsidRPr="00D57BA4">
        <w:rPr>
          <w:sz w:val="24"/>
          <w:szCs w:val="24"/>
          <w:lang w:val="en-GB"/>
        </w:rPr>
        <w:t xml:space="preserve">Python Software Foundation, 2024. cryptography — Fernet (symmetric encryption). Python Documentation. Available at: </w:t>
      </w:r>
      <w:hyperlink r:id="rId23" w:history="1">
        <w:r w:rsidR="00297D33" w:rsidRPr="00D57BA4">
          <w:rPr>
            <w:rStyle w:val="Hyperlink"/>
            <w:sz w:val="24"/>
            <w:szCs w:val="24"/>
            <w:lang w:val="en-GB"/>
          </w:rPr>
          <w:t>https://cryptography.io/en/latest/fernet/</w:t>
        </w:r>
      </w:hyperlink>
      <w:r w:rsidR="00297D33" w:rsidRPr="00D57BA4">
        <w:rPr>
          <w:sz w:val="24"/>
          <w:szCs w:val="24"/>
          <w:lang w:val="en-GB"/>
        </w:rPr>
        <w:t xml:space="preserve"> </w:t>
      </w:r>
      <w:r w:rsidRPr="00D57BA4">
        <w:rPr>
          <w:sz w:val="24"/>
          <w:szCs w:val="24"/>
          <w:lang w:val="en-GB"/>
        </w:rPr>
        <w:t>[Accessed 15 October 2025]</w:t>
      </w:r>
      <w:r w:rsidR="0010733C" w:rsidRPr="00D57BA4">
        <w:rPr>
          <w:sz w:val="24"/>
          <w:szCs w:val="24"/>
          <w:lang w:val="en-GB"/>
        </w:rPr>
        <w:t>.</w:t>
      </w:r>
      <w:r w:rsidR="00297D33" w:rsidRPr="00D57BA4">
        <w:rPr>
          <w:sz w:val="24"/>
          <w:szCs w:val="24"/>
          <w:lang w:val="en-GB"/>
        </w:rPr>
        <w:t xml:space="preserve"> </w:t>
      </w:r>
    </w:p>
    <w:p w14:paraId="0FF1231B" w14:textId="5483D422" w:rsidR="00820DC7" w:rsidRPr="00D57BA4" w:rsidRDefault="00820DC7" w:rsidP="00D57BA4">
      <w:pPr>
        <w:spacing w:before="0" w:after="0" w:line="480" w:lineRule="auto"/>
        <w:ind w:left="360" w:hanging="720"/>
        <w:rPr>
          <w:sz w:val="24"/>
          <w:szCs w:val="24"/>
          <w:lang w:val="en-GB"/>
        </w:rPr>
      </w:pPr>
      <w:r w:rsidRPr="00D57BA4">
        <w:rPr>
          <w:sz w:val="24"/>
          <w:szCs w:val="24"/>
          <w:lang w:val="en-GB"/>
        </w:rPr>
        <w:t xml:space="preserve">Python Software Foundation, 2024. time — Time access and conversions. Python 3.12 Documentation. Available at: </w:t>
      </w:r>
      <w:hyperlink r:id="rId24" w:history="1">
        <w:r w:rsidR="00622E00" w:rsidRPr="00D57BA4">
          <w:rPr>
            <w:rStyle w:val="Hyperlink"/>
            <w:sz w:val="24"/>
            <w:szCs w:val="24"/>
            <w:lang w:val="en-GB"/>
          </w:rPr>
          <w:t>https://docs.python.org/3/library/time.html</w:t>
        </w:r>
      </w:hyperlink>
      <w:r w:rsidR="003B115D" w:rsidRPr="00D57BA4">
        <w:rPr>
          <w:sz w:val="24"/>
          <w:szCs w:val="24"/>
          <w:lang w:val="en-GB"/>
        </w:rPr>
        <w:t xml:space="preserve"> </w:t>
      </w:r>
      <w:r w:rsidRPr="00D57BA4">
        <w:rPr>
          <w:sz w:val="24"/>
          <w:szCs w:val="24"/>
          <w:lang w:val="en-GB"/>
        </w:rPr>
        <w:t>[Accessed</w:t>
      </w:r>
      <w:r w:rsidR="003B115D" w:rsidRPr="00D57BA4">
        <w:rPr>
          <w:sz w:val="24"/>
          <w:szCs w:val="24"/>
          <w:lang w:val="en-GB"/>
        </w:rPr>
        <w:t>-</w:t>
      </w:r>
      <w:r w:rsidRPr="00D57BA4">
        <w:rPr>
          <w:sz w:val="24"/>
          <w:szCs w:val="24"/>
          <w:lang w:val="en-GB"/>
        </w:rPr>
        <w:t xml:space="preserve"> 15 October 2025]</w:t>
      </w:r>
      <w:r w:rsidR="005720F1" w:rsidRPr="00D57BA4">
        <w:rPr>
          <w:sz w:val="24"/>
          <w:szCs w:val="24"/>
          <w:lang w:val="en-GB"/>
        </w:rPr>
        <w:t>.</w:t>
      </w:r>
      <w:r w:rsidR="005720F1" w:rsidRPr="00D57BA4">
        <w:rPr>
          <w:sz w:val="24"/>
          <w:szCs w:val="24"/>
          <w:lang w:val="en-GB"/>
        </w:rPr>
        <w:tab/>
      </w:r>
    </w:p>
    <w:p w14:paraId="304C0876" w14:textId="77777777" w:rsidR="00714EE3" w:rsidRPr="00D57BA4" w:rsidRDefault="00714EE3" w:rsidP="00D57BA4">
      <w:pPr>
        <w:spacing w:before="0" w:after="0" w:line="480" w:lineRule="auto"/>
        <w:ind w:left="357" w:hanging="720"/>
        <w:rPr>
          <w:sz w:val="24"/>
          <w:szCs w:val="24"/>
        </w:rPr>
      </w:pPr>
      <w:r w:rsidRPr="00D57BA4">
        <w:rPr>
          <w:sz w:val="24"/>
          <w:szCs w:val="24"/>
          <w:lang w:val="en-GB"/>
        </w:rPr>
        <w:t xml:space="preserve">Stack Overflow. (2023). </w:t>
      </w:r>
      <w:r w:rsidRPr="00D57BA4">
        <w:rPr>
          <w:i/>
          <w:iCs/>
          <w:sz w:val="24"/>
          <w:szCs w:val="24"/>
          <w:lang w:val="en-GB"/>
        </w:rPr>
        <w:t>Encrypt and decrypt using PyCrypto AES-256</w:t>
      </w:r>
      <w:r w:rsidRPr="00D57BA4">
        <w:rPr>
          <w:sz w:val="24"/>
          <w:szCs w:val="24"/>
          <w:lang w:val="en-GB"/>
        </w:rPr>
        <w:t xml:space="preserve">. Retrieved from </w:t>
      </w:r>
      <w:hyperlink r:id="rId25" w:history="1">
        <w:r w:rsidRPr="00D57BA4">
          <w:rPr>
            <w:rStyle w:val="Hyperlink"/>
            <w:sz w:val="24"/>
            <w:szCs w:val="24"/>
            <w:lang w:val="en-GB"/>
          </w:rPr>
          <w:t>https://stackoverflow.com/questions/12524994/encrypt-and-decrypt-using-pycrypto-aes-256</w:t>
        </w:r>
      </w:hyperlink>
    </w:p>
    <w:p w14:paraId="51387D7D" w14:textId="0D788E8A" w:rsidR="00355CA9" w:rsidRPr="00D57BA4" w:rsidRDefault="00355CA9" w:rsidP="00D57BA4">
      <w:pPr>
        <w:spacing w:before="0" w:after="0" w:line="480" w:lineRule="auto"/>
        <w:ind w:left="357" w:hanging="720"/>
        <w:rPr>
          <w:sz w:val="24"/>
          <w:szCs w:val="24"/>
          <w:lang w:val="en-GB"/>
        </w:rPr>
      </w:pPr>
      <w:r w:rsidRPr="00D57BA4">
        <w:rPr>
          <w:sz w:val="24"/>
          <w:szCs w:val="24"/>
          <w:lang w:val="en-GB"/>
        </w:rPr>
        <w:t>Stallings, W. (2017) Cryptography and Network Security: Principles and Practice. Pearson Education India.</w:t>
      </w:r>
    </w:p>
    <w:p w14:paraId="43E18B98" w14:textId="304B0E11" w:rsidR="00184E41" w:rsidRPr="00D57BA4" w:rsidRDefault="00184E41" w:rsidP="00D57BA4">
      <w:pPr>
        <w:spacing w:before="0" w:after="0" w:line="480" w:lineRule="auto"/>
        <w:ind w:left="357" w:hanging="720"/>
        <w:rPr>
          <w:sz w:val="24"/>
          <w:szCs w:val="24"/>
          <w:lang w:val="en-GB"/>
        </w:rPr>
      </w:pPr>
      <w:r w:rsidRPr="00D57BA4">
        <w:rPr>
          <w:sz w:val="24"/>
          <w:szCs w:val="24"/>
          <w:lang w:val="en-GB"/>
        </w:rPr>
        <w:t xml:space="preserve">Vaudenay, S. (2002) ‘Security Flaws Induced by CBC Padding - Applications to SSL, IPSEC, WTLS ...’, in Advances in Cryptology - EUROCRYPT 2002 (Springer, Berlin, Heidelberg), pp. 534-546. Available at: </w:t>
      </w:r>
      <w:hyperlink r:id="rId26" w:history="1">
        <w:r w:rsidR="00E42E09" w:rsidRPr="00D57BA4">
          <w:rPr>
            <w:rStyle w:val="Hyperlink"/>
            <w:sz w:val="24"/>
            <w:szCs w:val="24"/>
            <w:lang w:val="en-GB"/>
          </w:rPr>
          <w:t>https://link.springer.com/chapter/10.1007/3-540-46035-7_35</w:t>
        </w:r>
      </w:hyperlink>
      <w:r w:rsidR="00E42E09" w:rsidRPr="00D57BA4">
        <w:rPr>
          <w:sz w:val="24"/>
          <w:szCs w:val="24"/>
          <w:lang w:val="en-GB"/>
        </w:rPr>
        <w:t xml:space="preserve"> </w:t>
      </w:r>
      <w:r w:rsidRPr="00D57BA4">
        <w:rPr>
          <w:sz w:val="24"/>
          <w:szCs w:val="24"/>
          <w:lang w:val="en-GB"/>
        </w:rPr>
        <w:t xml:space="preserve">(Accessed: </w:t>
      </w:r>
      <w:r w:rsidR="003227FF" w:rsidRPr="00D57BA4">
        <w:rPr>
          <w:sz w:val="24"/>
          <w:szCs w:val="24"/>
          <w:lang w:val="en-GB"/>
        </w:rPr>
        <w:t>15</w:t>
      </w:r>
      <w:r w:rsidRPr="00D57BA4">
        <w:rPr>
          <w:sz w:val="24"/>
          <w:szCs w:val="24"/>
          <w:lang w:val="en-GB"/>
        </w:rPr>
        <w:t xml:space="preserve"> </w:t>
      </w:r>
      <w:r w:rsidR="003227FF" w:rsidRPr="00D57BA4">
        <w:rPr>
          <w:sz w:val="24"/>
          <w:szCs w:val="24"/>
          <w:lang w:val="en-GB"/>
        </w:rPr>
        <w:t>Octo</w:t>
      </w:r>
      <w:r w:rsidR="00F124D1" w:rsidRPr="00D57BA4">
        <w:rPr>
          <w:sz w:val="24"/>
          <w:szCs w:val="24"/>
          <w:lang w:val="en-GB"/>
        </w:rPr>
        <w:t xml:space="preserve">ber </w:t>
      </w:r>
      <w:r w:rsidRPr="00D57BA4">
        <w:rPr>
          <w:sz w:val="24"/>
          <w:szCs w:val="24"/>
          <w:lang w:val="en-GB"/>
        </w:rPr>
        <w:t xml:space="preserve"> 202</w:t>
      </w:r>
      <w:r w:rsidR="00F124D1" w:rsidRPr="00D57BA4">
        <w:rPr>
          <w:sz w:val="24"/>
          <w:szCs w:val="24"/>
          <w:lang w:val="en-GB"/>
        </w:rPr>
        <w:t>5</w:t>
      </w:r>
      <w:r w:rsidRPr="00D57BA4">
        <w:rPr>
          <w:sz w:val="24"/>
          <w:szCs w:val="24"/>
          <w:lang w:val="en-GB"/>
        </w:rPr>
        <w:t>).</w:t>
      </w:r>
      <w:r w:rsidR="00E42E09" w:rsidRPr="00D57BA4">
        <w:rPr>
          <w:sz w:val="24"/>
          <w:szCs w:val="24"/>
          <w:lang w:val="en-GB"/>
        </w:rPr>
        <w:t xml:space="preserve">  </w:t>
      </w:r>
    </w:p>
    <w:p w14:paraId="166582BA" w14:textId="77777777" w:rsidR="00E42E09" w:rsidRPr="00D57BA4" w:rsidRDefault="00E42E09" w:rsidP="00D57BA4">
      <w:pPr>
        <w:spacing w:before="0" w:after="0" w:line="480" w:lineRule="auto"/>
        <w:ind w:left="357" w:hanging="720"/>
        <w:rPr>
          <w:sz w:val="24"/>
          <w:szCs w:val="24"/>
          <w:lang w:val="en-GB"/>
        </w:rPr>
      </w:pPr>
    </w:p>
    <w:p w14:paraId="3485C8D0" w14:textId="7A1E2968" w:rsidR="00F724A0" w:rsidRPr="00D57BA4" w:rsidRDefault="00F724A0" w:rsidP="00D57BA4">
      <w:pPr>
        <w:spacing w:before="0" w:after="0" w:line="480" w:lineRule="auto"/>
        <w:rPr>
          <w:sz w:val="24"/>
          <w:szCs w:val="24"/>
          <w:lang w:val="en-GB"/>
        </w:rPr>
      </w:pPr>
      <w:r w:rsidRPr="00D57BA4">
        <w:rPr>
          <w:sz w:val="24"/>
          <w:szCs w:val="24"/>
          <w:lang w:val="en-GB"/>
        </w:rPr>
        <w:br w:type="page"/>
      </w:r>
    </w:p>
    <w:p w14:paraId="7788ECD8" w14:textId="165C7B38" w:rsidR="00F724A0" w:rsidRPr="00DB5EB5" w:rsidRDefault="008962B8" w:rsidP="00DB5EB5">
      <w:pPr>
        <w:pStyle w:val="Heading3"/>
        <w:jc w:val="center"/>
        <w:rPr>
          <w:b/>
          <w:bCs/>
          <w:sz w:val="24"/>
          <w:szCs w:val="24"/>
        </w:rPr>
      </w:pPr>
      <w:bookmarkStart w:id="12" w:name="_Toc211702662"/>
      <w:r w:rsidRPr="00DB5EB5">
        <w:rPr>
          <w:b/>
          <w:bCs/>
          <w:sz w:val="24"/>
          <w:szCs w:val="24"/>
        </w:rPr>
        <w:t>Appendi</w:t>
      </w:r>
      <w:r w:rsidR="00954A9B" w:rsidRPr="00DB5EB5">
        <w:rPr>
          <w:b/>
          <w:bCs/>
          <w:sz w:val="24"/>
          <w:szCs w:val="24"/>
        </w:rPr>
        <w:t>ces</w:t>
      </w:r>
      <w:bookmarkEnd w:id="12"/>
    </w:p>
    <w:p w14:paraId="4D1C755C" w14:textId="77777777" w:rsidR="00F54C82" w:rsidRPr="00D57BA4" w:rsidRDefault="00F54C82" w:rsidP="00D57BA4">
      <w:pPr>
        <w:spacing w:before="0" w:after="0" w:line="480" w:lineRule="auto"/>
        <w:rPr>
          <w:sz w:val="24"/>
          <w:szCs w:val="24"/>
          <w:lang w:val="en-GB"/>
        </w:rPr>
      </w:pPr>
    </w:p>
    <w:p w14:paraId="2607325B" w14:textId="35F3758D" w:rsidR="005E71CF" w:rsidRDefault="00F54C82" w:rsidP="00AE2887">
      <w:pPr>
        <w:pStyle w:val="Heading3"/>
      </w:pPr>
      <w:bookmarkStart w:id="13" w:name="_Toc211702663"/>
      <w:r w:rsidRPr="00D57BA4">
        <w:t>Appendix A</w:t>
      </w:r>
      <w:r w:rsidR="00A541B4" w:rsidRPr="00D57BA4">
        <w:t xml:space="preserve"> – Python</w:t>
      </w:r>
      <w:r w:rsidR="00192B01" w:rsidRPr="00D57BA4">
        <w:t xml:space="preserve"> </w:t>
      </w:r>
      <w:r w:rsidR="00447255" w:rsidRPr="00D57BA4">
        <w:t xml:space="preserve">Code for </w:t>
      </w:r>
      <w:r w:rsidR="00A94C3A" w:rsidRPr="00D57BA4">
        <w:t xml:space="preserve">File </w:t>
      </w:r>
      <w:r w:rsidR="00192B01" w:rsidRPr="00D57BA4">
        <w:t xml:space="preserve">Encryption </w:t>
      </w:r>
      <w:r w:rsidR="00A94C3A" w:rsidRPr="00D57BA4">
        <w:t>and Decryption</w:t>
      </w:r>
      <w:bookmarkEnd w:id="13"/>
      <w:r w:rsidR="00A541B4" w:rsidRPr="00D57BA4">
        <w:t xml:space="preserve"> </w:t>
      </w:r>
    </w:p>
    <w:p w14:paraId="22627D29" w14:textId="77777777" w:rsidR="00A71D75" w:rsidRPr="00A71D75" w:rsidRDefault="00A71D75" w:rsidP="00A71D75">
      <w:pPr>
        <w:rPr>
          <w:lang w:val="en-GB"/>
        </w:rPr>
      </w:pPr>
    </w:p>
    <w:p w14:paraId="44A0061A" w14:textId="51D8D894" w:rsidR="00BD03CB" w:rsidRPr="00D57BA4" w:rsidRDefault="00212B10" w:rsidP="00D57BA4">
      <w:pPr>
        <w:spacing w:before="0" w:after="0" w:line="480" w:lineRule="auto"/>
        <w:rPr>
          <w:sz w:val="24"/>
          <w:szCs w:val="24"/>
          <w:lang w:val="en-GB"/>
        </w:rPr>
      </w:pPr>
      <w:r w:rsidRPr="00D57BA4">
        <w:rPr>
          <w:noProof/>
          <w:sz w:val="24"/>
          <w:szCs w:val="24"/>
          <w:lang w:val="en-GB"/>
        </w:rPr>
        <w:drawing>
          <wp:inline distT="0" distB="0" distL="0" distR="0" wp14:anchorId="06F997CF" wp14:editId="2C99A004">
            <wp:extent cx="5943600" cy="5209540"/>
            <wp:effectExtent l="0" t="0" r="0" b="0"/>
            <wp:docPr id="18543518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51874" name="Picture 1" descr="A screenshot of a computer&#10;&#10;AI-generated content may be incorrect."/>
                    <pic:cNvPicPr/>
                  </pic:nvPicPr>
                  <pic:blipFill>
                    <a:blip r:embed="rId27"/>
                    <a:stretch>
                      <a:fillRect/>
                    </a:stretch>
                  </pic:blipFill>
                  <pic:spPr>
                    <a:xfrm>
                      <a:off x="0" y="0"/>
                      <a:ext cx="5943600" cy="5209540"/>
                    </a:xfrm>
                    <a:prstGeom prst="rect">
                      <a:avLst/>
                    </a:prstGeom>
                  </pic:spPr>
                </pic:pic>
              </a:graphicData>
            </a:graphic>
          </wp:inline>
        </w:drawing>
      </w:r>
    </w:p>
    <w:p w14:paraId="05E4E9AB" w14:textId="1BAA01D4" w:rsidR="00B63F7F" w:rsidRPr="00D57BA4" w:rsidRDefault="00B63F7F" w:rsidP="00D57BA4">
      <w:pPr>
        <w:spacing w:before="0" w:after="0" w:line="480" w:lineRule="auto"/>
        <w:rPr>
          <w:sz w:val="24"/>
          <w:szCs w:val="24"/>
          <w:lang w:val="en-GB"/>
        </w:rPr>
      </w:pPr>
      <w:r w:rsidRPr="00D57BA4">
        <w:rPr>
          <w:sz w:val="24"/>
          <w:szCs w:val="24"/>
          <w:lang w:val="en-GB"/>
        </w:rPr>
        <w:br w:type="page"/>
      </w:r>
    </w:p>
    <w:p w14:paraId="09278665" w14:textId="20D88B1B" w:rsidR="002535F9" w:rsidRDefault="00E147D7" w:rsidP="00AE2887">
      <w:pPr>
        <w:pStyle w:val="Heading3"/>
      </w:pPr>
      <w:bookmarkStart w:id="14" w:name="_Toc211702664"/>
      <w:r w:rsidRPr="00D57BA4">
        <w:t>Appendix A – Python Code for File Encryption and Decryption</w:t>
      </w:r>
      <w:r w:rsidR="00BC31FC" w:rsidRPr="00D57BA4">
        <w:t>(Continued)</w:t>
      </w:r>
      <w:bookmarkEnd w:id="14"/>
    </w:p>
    <w:p w14:paraId="76C827B4" w14:textId="77777777" w:rsidR="001D5AF3" w:rsidRPr="001D5AF3" w:rsidRDefault="001D5AF3" w:rsidP="001D5AF3">
      <w:pPr>
        <w:rPr>
          <w:lang w:val="en-GB"/>
        </w:rPr>
      </w:pPr>
    </w:p>
    <w:p w14:paraId="704AF1F3" w14:textId="1A64C26D" w:rsidR="00FF220F" w:rsidRPr="00D57BA4" w:rsidRDefault="00FF220F" w:rsidP="00D57BA4">
      <w:pPr>
        <w:spacing w:before="0" w:after="0" w:line="480" w:lineRule="auto"/>
        <w:rPr>
          <w:sz w:val="24"/>
          <w:szCs w:val="24"/>
          <w:lang w:val="en-GB"/>
        </w:rPr>
      </w:pPr>
      <w:r w:rsidRPr="00D57BA4">
        <w:rPr>
          <w:noProof/>
          <w:sz w:val="24"/>
          <w:szCs w:val="24"/>
          <w:lang w:val="en-GB"/>
        </w:rPr>
        <w:drawing>
          <wp:inline distT="0" distB="0" distL="0" distR="0" wp14:anchorId="2683A0BF" wp14:editId="6A22826A">
            <wp:extent cx="5943600" cy="3515995"/>
            <wp:effectExtent l="0" t="0" r="0" b="8255"/>
            <wp:docPr id="657640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40468" name="Picture 1" descr="A screenshot of a computer&#10;&#10;AI-generated content may be incorrect."/>
                    <pic:cNvPicPr/>
                  </pic:nvPicPr>
                  <pic:blipFill>
                    <a:blip r:embed="rId28"/>
                    <a:stretch>
                      <a:fillRect/>
                    </a:stretch>
                  </pic:blipFill>
                  <pic:spPr>
                    <a:xfrm>
                      <a:off x="0" y="0"/>
                      <a:ext cx="5943600" cy="3515995"/>
                    </a:xfrm>
                    <a:prstGeom prst="rect">
                      <a:avLst/>
                    </a:prstGeom>
                  </pic:spPr>
                </pic:pic>
              </a:graphicData>
            </a:graphic>
          </wp:inline>
        </w:drawing>
      </w:r>
    </w:p>
    <w:p w14:paraId="00CF81E0" w14:textId="77777777" w:rsidR="006F606B" w:rsidRDefault="006F606B">
      <w:pPr>
        <w:rPr>
          <w:sz w:val="24"/>
          <w:szCs w:val="24"/>
          <w:lang w:val="en-GB"/>
        </w:rPr>
      </w:pPr>
      <w:r>
        <w:rPr>
          <w:sz w:val="24"/>
          <w:szCs w:val="24"/>
          <w:lang w:val="en-GB"/>
        </w:rPr>
        <w:br w:type="page"/>
      </w:r>
    </w:p>
    <w:p w14:paraId="07FE137D" w14:textId="40C5FDD7" w:rsidR="001D5AF3" w:rsidRDefault="006F606B" w:rsidP="006F606B">
      <w:pPr>
        <w:pStyle w:val="Heading3"/>
      </w:pPr>
      <w:r>
        <w:t xml:space="preserve">Appendix B - </w:t>
      </w:r>
      <w:r w:rsidR="009C1ABC" w:rsidRPr="00D57BA4">
        <w:t>Test.txt file for Encryption on same directory of Python utility</w:t>
      </w:r>
    </w:p>
    <w:p w14:paraId="262BC274" w14:textId="77777777" w:rsidR="006F606B" w:rsidRPr="006F606B" w:rsidRDefault="006F606B" w:rsidP="006F606B">
      <w:pPr>
        <w:rPr>
          <w:lang w:val="en-GB"/>
        </w:rPr>
      </w:pPr>
    </w:p>
    <w:p w14:paraId="53A5EB36" w14:textId="5053E96A" w:rsidR="0047089A" w:rsidRPr="00D57BA4" w:rsidRDefault="0047089A" w:rsidP="00D57BA4">
      <w:pPr>
        <w:spacing w:before="0" w:after="0" w:line="480" w:lineRule="auto"/>
        <w:rPr>
          <w:sz w:val="24"/>
          <w:szCs w:val="24"/>
          <w:lang w:val="en-GB"/>
        </w:rPr>
      </w:pPr>
      <w:r w:rsidRPr="00D57BA4">
        <w:rPr>
          <w:noProof/>
          <w:sz w:val="24"/>
          <w:szCs w:val="24"/>
          <w:lang w:val="en-GB"/>
        </w:rPr>
        <w:drawing>
          <wp:inline distT="0" distB="0" distL="0" distR="0" wp14:anchorId="3E2E682A" wp14:editId="1B5691E3">
            <wp:extent cx="5943600" cy="2626360"/>
            <wp:effectExtent l="0" t="0" r="0" b="2540"/>
            <wp:docPr id="2101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39" name="Picture 1" descr="A screenshot of a computer&#10;&#10;AI-generated content may be incorrect."/>
                    <pic:cNvPicPr/>
                  </pic:nvPicPr>
                  <pic:blipFill>
                    <a:blip r:embed="rId29"/>
                    <a:stretch>
                      <a:fillRect/>
                    </a:stretch>
                  </pic:blipFill>
                  <pic:spPr>
                    <a:xfrm>
                      <a:off x="0" y="0"/>
                      <a:ext cx="5943600" cy="2626360"/>
                    </a:xfrm>
                    <a:prstGeom prst="rect">
                      <a:avLst/>
                    </a:prstGeom>
                  </pic:spPr>
                </pic:pic>
              </a:graphicData>
            </a:graphic>
          </wp:inline>
        </w:drawing>
      </w:r>
    </w:p>
    <w:p w14:paraId="1FA71F89" w14:textId="77777777" w:rsidR="000D3639" w:rsidRPr="00D57BA4" w:rsidRDefault="000D3639" w:rsidP="00D57BA4">
      <w:pPr>
        <w:spacing w:before="0" w:after="0" w:line="480" w:lineRule="auto"/>
        <w:rPr>
          <w:sz w:val="24"/>
          <w:szCs w:val="24"/>
          <w:lang w:val="en-GB"/>
        </w:rPr>
      </w:pPr>
    </w:p>
    <w:p w14:paraId="46EA502C" w14:textId="77777777" w:rsidR="000D3639" w:rsidRPr="00D57BA4" w:rsidRDefault="000D3639" w:rsidP="00D57BA4">
      <w:pPr>
        <w:spacing w:before="0" w:after="0" w:line="480" w:lineRule="auto"/>
        <w:rPr>
          <w:sz w:val="24"/>
          <w:szCs w:val="24"/>
          <w:lang w:val="en-GB"/>
        </w:rPr>
      </w:pPr>
    </w:p>
    <w:p w14:paraId="09252C6D" w14:textId="25A9E24E" w:rsidR="00DF52F2" w:rsidRDefault="00DF52F2" w:rsidP="00D57BA4">
      <w:pPr>
        <w:tabs>
          <w:tab w:val="left" w:pos="1247"/>
        </w:tabs>
        <w:spacing w:before="0" w:after="0" w:line="480" w:lineRule="auto"/>
        <w:rPr>
          <w:sz w:val="24"/>
          <w:szCs w:val="24"/>
          <w:lang w:val="en-GB"/>
        </w:rPr>
      </w:pPr>
    </w:p>
    <w:p w14:paraId="761AD4A3" w14:textId="77777777" w:rsidR="006F606B" w:rsidRDefault="006F606B" w:rsidP="00D57BA4">
      <w:pPr>
        <w:tabs>
          <w:tab w:val="left" w:pos="1247"/>
        </w:tabs>
        <w:spacing w:before="0" w:after="0" w:line="480" w:lineRule="auto"/>
        <w:rPr>
          <w:sz w:val="24"/>
          <w:szCs w:val="24"/>
          <w:lang w:val="en-GB"/>
        </w:rPr>
      </w:pPr>
    </w:p>
    <w:p w14:paraId="3B4429F2" w14:textId="77777777" w:rsidR="006F606B" w:rsidRDefault="006F606B" w:rsidP="00D57BA4">
      <w:pPr>
        <w:tabs>
          <w:tab w:val="left" w:pos="1247"/>
        </w:tabs>
        <w:spacing w:before="0" w:after="0" w:line="480" w:lineRule="auto"/>
        <w:rPr>
          <w:sz w:val="24"/>
          <w:szCs w:val="24"/>
          <w:lang w:val="en-GB"/>
        </w:rPr>
      </w:pPr>
    </w:p>
    <w:p w14:paraId="53B3B9D9" w14:textId="77777777" w:rsidR="006F606B" w:rsidRDefault="006F606B" w:rsidP="00D57BA4">
      <w:pPr>
        <w:tabs>
          <w:tab w:val="left" w:pos="1247"/>
        </w:tabs>
        <w:spacing w:before="0" w:after="0" w:line="480" w:lineRule="auto"/>
        <w:rPr>
          <w:sz w:val="24"/>
          <w:szCs w:val="24"/>
          <w:lang w:val="en-GB"/>
        </w:rPr>
      </w:pPr>
    </w:p>
    <w:p w14:paraId="0CE50370" w14:textId="77777777" w:rsidR="006F606B" w:rsidRDefault="006F606B" w:rsidP="00D57BA4">
      <w:pPr>
        <w:tabs>
          <w:tab w:val="left" w:pos="1247"/>
        </w:tabs>
        <w:spacing w:before="0" w:after="0" w:line="480" w:lineRule="auto"/>
        <w:rPr>
          <w:sz w:val="24"/>
          <w:szCs w:val="24"/>
          <w:lang w:val="en-GB"/>
        </w:rPr>
      </w:pPr>
    </w:p>
    <w:p w14:paraId="747CD370" w14:textId="77777777" w:rsidR="006F606B" w:rsidRDefault="006F606B" w:rsidP="00D57BA4">
      <w:pPr>
        <w:tabs>
          <w:tab w:val="left" w:pos="1247"/>
        </w:tabs>
        <w:spacing w:before="0" w:after="0" w:line="480" w:lineRule="auto"/>
        <w:rPr>
          <w:sz w:val="24"/>
          <w:szCs w:val="24"/>
          <w:lang w:val="en-GB"/>
        </w:rPr>
      </w:pPr>
    </w:p>
    <w:p w14:paraId="0FA7582B" w14:textId="77777777" w:rsidR="006F606B" w:rsidRDefault="006F606B" w:rsidP="00D57BA4">
      <w:pPr>
        <w:tabs>
          <w:tab w:val="left" w:pos="1247"/>
        </w:tabs>
        <w:spacing w:before="0" w:after="0" w:line="480" w:lineRule="auto"/>
        <w:rPr>
          <w:sz w:val="24"/>
          <w:szCs w:val="24"/>
          <w:lang w:val="en-GB"/>
        </w:rPr>
      </w:pPr>
    </w:p>
    <w:p w14:paraId="1F978C6D" w14:textId="77777777" w:rsidR="006F606B" w:rsidRDefault="006F606B" w:rsidP="00D57BA4">
      <w:pPr>
        <w:tabs>
          <w:tab w:val="left" w:pos="1247"/>
        </w:tabs>
        <w:spacing w:before="0" w:after="0" w:line="480" w:lineRule="auto"/>
        <w:rPr>
          <w:sz w:val="24"/>
          <w:szCs w:val="24"/>
          <w:lang w:val="en-GB"/>
        </w:rPr>
      </w:pPr>
    </w:p>
    <w:p w14:paraId="2022B345" w14:textId="77777777" w:rsidR="006F606B" w:rsidRDefault="006F606B" w:rsidP="00D57BA4">
      <w:pPr>
        <w:tabs>
          <w:tab w:val="left" w:pos="1247"/>
        </w:tabs>
        <w:spacing w:before="0" w:after="0" w:line="480" w:lineRule="auto"/>
        <w:rPr>
          <w:sz w:val="24"/>
          <w:szCs w:val="24"/>
          <w:lang w:val="en-GB"/>
        </w:rPr>
      </w:pPr>
    </w:p>
    <w:p w14:paraId="59AC87A4" w14:textId="77777777" w:rsidR="006F606B" w:rsidRPr="00D57BA4" w:rsidRDefault="006F606B" w:rsidP="00D57BA4">
      <w:pPr>
        <w:tabs>
          <w:tab w:val="left" w:pos="1247"/>
        </w:tabs>
        <w:spacing w:before="0" w:after="0" w:line="480" w:lineRule="auto"/>
        <w:rPr>
          <w:sz w:val="24"/>
          <w:szCs w:val="24"/>
          <w:lang w:val="en-GB"/>
        </w:rPr>
      </w:pPr>
    </w:p>
    <w:p w14:paraId="3D2EB91C" w14:textId="43267BAC" w:rsidR="00925C3D" w:rsidRPr="00D57BA4" w:rsidRDefault="00DF52F2" w:rsidP="00AE2887">
      <w:pPr>
        <w:pStyle w:val="Heading3"/>
      </w:pPr>
      <w:bookmarkStart w:id="15" w:name="_Toc211702665"/>
      <w:r w:rsidRPr="00D57BA4">
        <w:t>Appendix</w:t>
      </w:r>
      <w:r w:rsidR="00247E8F" w:rsidRPr="00D57BA4">
        <w:t xml:space="preserve"> B</w:t>
      </w:r>
      <w:r w:rsidR="00601512" w:rsidRPr="00D57BA4">
        <w:t xml:space="preserve"> - </w:t>
      </w:r>
      <w:r w:rsidR="005E5F36" w:rsidRPr="00D57BA4">
        <w:t xml:space="preserve"> </w:t>
      </w:r>
      <w:r w:rsidR="005A50F5" w:rsidRPr="00D57BA4">
        <w:t xml:space="preserve">Python Code </w:t>
      </w:r>
      <w:r w:rsidR="00EE723D" w:rsidRPr="00D57BA4">
        <w:t xml:space="preserve">and </w:t>
      </w:r>
      <w:r w:rsidR="00774832" w:rsidRPr="00D57BA4">
        <w:t xml:space="preserve">test.txt file’s </w:t>
      </w:r>
      <w:r w:rsidR="005A50F5" w:rsidRPr="00D57BA4">
        <w:t>Directory</w:t>
      </w:r>
      <w:r w:rsidR="00113A9B" w:rsidRPr="00D57BA4">
        <w:t xml:space="preserve"> – Jupyter Notebook </w:t>
      </w:r>
      <w:r w:rsidR="0049054E" w:rsidRPr="00D57BA4">
        <w:t>host</w:t>
      </w:r>
      <w:r w:rsidR="001C3F2B" w:rsidRPr="00D57BA4">
        <w:t>ed</w:t>
      </w:r>
      <w:r w:rsidR="0049054E" w:rsidRPr="00D57BA4">
        <w:t xml:space="preserve"> by Anaconda Navigator</w:t>
      </w:r>
      <w:bookmarkEnd w:id="15"/>
    </w:p>
    <w:p w14:paraId="7C5F5596" w14:textId="77777777" w:rsidR="005E71CF" w:rsidRPr="00D57BA4" w:rsidRDefault="005E71CF" w:rsidP="00D57BA4">
      <w:pPr>
        <w:spacing w:before="0" w:after="0" w:line="480" w:lineRule="auto"/>
        <w:rPr>
          <w:sz w:val="24"/>
          <w:szCs w:val="24"/>
          <w:lang w:val="en-GB"/>
        </w:rPr>
      </w:pPr>
    </w:p>
    <w:p w14:paraId="3C463BA6" w14:textId="05053FE3" w:rsidR="005A50F5" w:rsidRPr="00D57BA4" w:rsidRDefault="005A50F5" w:rsidP="00D57BA4">
      <w:pPr>
        <w:spacing w:before="0" w:after="0" w:line="480" w:lineRule="auto"/>
        <w:rPr>
          <w:sz w:val="24"/>
          <w:szCs w:val="24"/>
          <w:lang w:val="en-GB"/>
        </w:rPr>
      </w:pPr>
      <w:r w:rsidRPr="00D57BA4">
        <w:rPr>
          <w:sz w:val="24"/>
          <w:szCs w:val="24"/>
          <w:lang w:val="en-GB"/>
        </w:rPr>
        <w:t xml:space="preserve">I </w:t>
      </w:r>
      <w:r w:rsidR="00D02D25" w:rsidRPr="00D57BA4">
        <w:rPr>
          <w:sz w:val="24"/>
          <w:szCs w:val="24"/>
          <w:lang w:val="en-GB"/>
        </w:rPr>
        <w:t xml:space="preserve">used Jupiter Notebook from Anaconda Navigator </w:t>
      </w:r>
      <w:r w:rsidR="00E04A24" w:rsidRPr="00D57BA4">
        <w:rPr>
          <w:sz w:val="24"/>
          <w:szCs w:val="24"/>
          <w:lang w:val="en-GB"/>
        </w:rPr>
        <w:t xml:space="preserve">platform. For Python language exercise and creating of </w:t>
      </w:r>
      <w:r w:rsidR="00113A9B" w:rsidRPr="00D57BA4">
        <w:rPr>
          <w:sz w:val="24"/>
          <w:szCs w:val="24"/>
          <w:lang w:val="en-GB"/>
        </w:rPr>
        <w:t>the Python utility.</w:t>
      </w:r>
    </w:p>
    <w:p w14:paraId="5D953430" w14:textId="4AA8DCC4" w:rsidR="00A917C1" w:rsidRPr="00D57BA4" w:rsidRDefault="00A917C1" w:rsidP="00D57BA4">
      <w:pPr>
        <w:spacing w:before="0" w:after="0" w:line="480" w:lineRule="auto"/>
        <w:rPr>
          <w:sz w:val="24"/>
          <w:szCs w:val="24"/>
          <w:lang w:val="en-GB"/>
        </w:rPr>
      </w:pPr>
      <w:r w:rsidRPr="00D57BA4">
        <w:rPr>
          <w:noProof/>
          <w:sz w:val="24"/>
          <w:szCs w:val="24"/>
          <w:lang w:val="en-GB"/>
        </w:rPr>
        <w:drawing>
          <wp:inline distT="0" distB="0" distL="0" distR="0" wp14:anchorId="4B2A3201" wp14:editId="70C67C8A">
            <wp:extent cx="5943600" cy="3122295"/>
            <wp:effectExtent l="0" t="0" r="0" b="1905"/>
            <wp:docPr id="9454303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30383" name="Picture 1" descr="A screenshot of a computer&#10;&#10;AI-generated content may be incorrect."/>
                    <pic:cNvPicPr/>
                  </pic:nvPicPr>
                  <pic:blipFill>
                    <a:blip r:embed="rId30"/>
                    <a:stretch>
                      <a:fillRect/>
                    </a:stretch>
                  </pic:blipFill>
                  <pic:spPr>
                    <a:xfrm>
                      <a:off x="0" y="0"/>
                      <a:ext cx="5943600" cy="3122295"/>
                    </a:xfrm>
                    <a:prstGeom prst="rect">
                      <a:avLst/>
                    </a:prstGeom>
                  </pic:spPr>
                </pic:pic>
              </a:graphicData>
            </a:graphic>
          </wp:inline>
        </w:drawing>
      </w:r>
    </w:p>
    <w:p w14:paraId="28379084" w14:textId="7CFCE6C9" w:rsidR="004A15D6" w:rsidRDefault="00925C3D" w:rsidP="00AE2887">
      <w:pPr>
        <w:pStyle w:val="Heading3"/>
      </w:pPr>
      <w:r w:rsidRPr="00D57BA4">
        <w:br w:type="page"/>
      </w:r>
      <w:r w:rsidR="00665452" w:rsidRPr="00D57BA4">
        <w:t xml:space="preserve"> </w:t>
      </w:r>
      <w:bookmarkStart w:id="16" w:name="_Toc211702666"/>
      <w:r w:rsidRPr="00D57BA4">
        <w:t>Appendix</w:t>
      </w:r>
      <w:r w:rsidR="00F85303" w:rsidRPr="00D57BA4">
        <w:t xml:space="preserve"> C - Test</w:t>
      </w:r>
      <w:r w:rsidR="000F758A" w:rsidRPr="00D57BA4">
        <w:t xml:space="preserve"> the </w:t>
      </w:r>
      <w:r w:rsidR="00F617B5" w:rsidRPr="00D57BA4">
        <w:t xml:space="preserve">Python </w:t>
      </w:r>
      <w:r w:rsidR="000F758A" w:rsidRPr="00D57BA4">
        <w:t>Utility</w:t>
      </w:r>
      <w:bookmarkEnd w:id="16"/>
      <w:r w:rsidR="000F758A" w:rsidRPr="00D57BA4">
        <w:t xml:space="preserve"> </w:t>
      </w:r>
    </w:p>
    <w:p w14:paraId="3611BB64" w14:textId="77777777" w:rsidR="00A71D75" w:rsidRPr="00A71D75" w:rsidRDefault="00A71D75" w:rsidP="00A71D75">
      <w:pPr>
        <w:rPr>
          <w:lang w:val="en-GB"/>
        </w:rPr>
      </w:pPr>
    </w:p>
    <w:p w14:paraId="518DDC59" w14:textId="65477D82" w:rsidR="00773BB0" w:rsidRPr="00D57BA4" w:rsidRDefault="00A438A2" w:rsidP="00D57BA4">
      <w:pPr>
        <w:spacing w:before="0" w:after="0" w:line="480" w:lineRule="auto"/>
        <w:rPr>
          <w:sz w:val="24"/>
          <w:szCs w:val="24"/>
          <w:lang w:val="en-GB"/>
        </w:rPr>
      </w:pPr>
      <w:r w:rsidRPr="00D57BA4">
        <w:rPr>
          <w:sz w:val="24"/>
          <w:szCs w:val="24"/>
          <w:lang w:val="en-GB"/>
        </w:rPr>
        <w:t xml:space="preserve">Generate and load the </w:t>
      </w:r>
      <w:r w:rsidR="001D5180" w:rsidRPr="00D57BA4">
        <w:rPr>
          <w:sz w:val="24"/>
          <w:szCs w:val="24"/>
          <w:lang w:val="en-GB"/>
        </w:rPr>
        <w:t>key.</w:t>
      </w:r>
    </w:p>
    <w:p w14:paraId="41FF3D48" w14:textId="20FC8196" w:rsidR="00916C12" w:rsidRPr="00D57BA4" w:rsidRDefault="00773BB0" w:rsidP="00D57BA4">
      <w:pPr>
        <w:spacing w:before="0" w:after="0" w:line="480" w:lineRule="auto"/>
        <w:rPr>
          <w:sz w:val="24"/>
          <w:szCs w:val="24"/>
          <w:lang w:val="en-GB"/>
        </w:rPr>
      </w:pPr>
      <w:r w:rsidRPr="00D57BA4">
        <w:rPr>
          <w:noProof/>
          <w:sz w:val="24"/>
          <w:szCs w:val="24"/>
          <w:lang w:val="en-GB"/>
        </w:rPr>
        <w:drawing>
          <wp:inline distT="0" distB="0" distL="0" distR="0" wp14:anchorId="12041383" wp14:editId="593A0BF1">
            <wp:extent cx="5943600" cy="783590"/>
            <wp:effectExtent l="0" t="0" r="0" b="0"/>
            <wp:docPr id="113064778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47784" name="Picture 1" descr="A screen shot of a computer&#10;&#10;AI-generated content may be incorrect."/>
                    <pic:cNvPicPr/>
                  </pic:nvPicPr>
                  <pic:blipFill>
                    <a:blip r:embed="rId31"/>
                    <a:stretch>
                      <a:fillRect/>
                    </a:stretch>
                  </pic:blipFill>
                  <pic:spPr>
                    <a:xfrm>
                      <a:off x="0" y="0"/>
                      <a:ext cx="5943600" cy="783590"/>
                    </a:xfrm>
                    <a:prstGeom prst="rect">
                      <a:avLst/>
                    </a:prstGeom>
                  </pic:spPr>
                </pic:pic>
              </a:graphicData>
            </a:graphic>
          </wp:inline>
        </w:drawing>
      </w:r>
    </w:p>
    <w:p w14:paraId="6ABC2564" w14:textId="2A35A415" w:rsidR="00916C12" w:rsidRPr="00D57BA4" w:rsidRDefault="00273F35" w:rsidP="00D57BA4">
      <w:pPr>
        <w:spacing w:before="0" w:after="0" w:line="480" w:lineRule="auto"/>
        <w:rPr>
          <w:sz w:val="24"/>
          <w:szCs w:val="24"/>
          <w:lang w:val="en-GB"/>
        </w:rPr>
      </w:pPr>
      <w:r w:rsidRPr="00D57BA4">
        <w:rPr>
          <w:sz w:val="24"/>
          <w:szCs w:val="24"/>
          <w:lang w:val="en-GB"/>
        </w:rPr>
        <w:t xml:space="preserve">File before </w:t>
      </w:r>
      <w:r w:rsidR="006413EA" w:rsidRPr="00D57BA4">
        <w:rPr>
          <w:sz w:val="24"/>
          <w:szCs w:val="24"/>
          <w:lang w:val="en-GB"/>
        </w:rPr>
        <w:t>encryption.</w:t>
      </w:r>
    </w:p>
    <w:p w14:paraId="220245D1" w14:textId="53725BB5" w:rsidR="001A044D" w:rsidRPr="00D57BA4" w:rsidRDefault="001A044D" w:rsidP="00D57BA4">
      <w:pPr>
        <w:spacing w:before="0" w:after="0" w:line="480" w:lineRule="auto"/>
        <w:rPr>
          <w:sz w:val="24"/>
          <w:szCs w:val="24"/>
          <w:lang w:val="en-GB"/>
        </w:rPr>
      </w:pPr>
      <w:r w:rsidRPr="00D57BA4">
        <w:rPr>
          <w:noProof/>
          <w:sz w:val="24"/>
          <w:szCs w:val="24"/>
          <w:lang w:val="en-GB"/>
        </w:rPr>
        <w:drawing>
          <wp:inline distT="0" distB="0" distL="0" distR="0" wp14:anchorId="653510C2" wp14:editId="449F0687">
            <wp:extent cx="5943600" cy="708660"/>
            <wp:effectExtent l="0" t="0" r="0" b="0"/>
            <wp:docPr id="1057029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29044" name=""/>
                    <pic:cNvPicPr/>
                  </pic:nvPicPr>
                  <pic:blipFill>
                    <a:blip r:embed="rId32"/>
                    <a:stretch>
                      <a:fillRect/>
                    </a:stretch>
                  </pic:blipFill>
                  <pic:spPr>
                    <a:xfrm>
                      <a:off x="0" y="0"/>
                      <a:ext cx="5943600" cy="708660"/>
                    </a:xfrm>
                    <a:prstGeom prst="rect">
                      <a:avLst/>
                    </a:prstGeom>
                  </pic:spPr>
                </pic:pic>
              </a:graphicData>
            </a:graphic>
          </wp:inline>
        </w:drawing>
      </w:r>
    </w:p>
    <w:p w14:paraId="4694CD0E" w14:textId="1FB566FE" w:rsidR="00273F35" w:rsidRPr="00D57BA4" w:rsidRDefault="00273F35" w:rsidP="00D57BA4">
      <w:pPr>
        <w:spacing w:before="0" w:after="0" w:line="480" w:lineRule="auto"/>
        <w:rPr>
          <w:sz w:val="24"/>
          <w:szCs w:val="24"/>
          <w:lang w:val="en-GB"/>
        </w:rPr>
      </w:pPr>
      <w:r w:rsidRPr="00D57BA4">
        <w:rPr>
          <w:sz w:val="24"/>
          <w:szCs w:val="24"/>
          <w:lang w:val="en-GB"/>
        </w:rPr>
        <w:t xml:space="preserve">File </w:t>
      </w:r>
      <w:r w:rsidR="002A0D32" w:rsidRPr="00D57BA4">
        <w:rPr>
          <w:sz w:val="24"/>
          <w:szCs w:val="24"/>
          <w:lang w:val="en-GB"/>
        </w:rPr>
        <w:t>after</w:t>
      </w:r>
      <w:r w:rsidRPr="00D57BA4">
        <w:rPr>
          <w:sz w:val="24"/>
          <w:szCs w:val="24"/>
          <w:lang w:val="en-GB"/>
        </w:rPr>
        <w:t xml:space="preserve"> encryption</w:t>
      </w:r>
    </w:p>
    <w:p w14:paraId="4E33E1E9" w14:textId="1EB4E8FD" w:rsidR="00642F23" w:rsidRPr="00D57BA4" w:rsidRDefault="0097570C" w:rsidP="00D57BA4">
      <w:pPr>
        <w:spacing w:before="0" w:after="0" w:line="480" w:lineRule="auto"/>
        <w:rPr>
          <w:sz w:val="24"/>
          <w:szCs w:val="24"/>
          <w:lang w:val="en-GB"/>
        </w:rPr>
      </w:pPr>
      <w:r w:rsidRPr="00D57BA4">
        <w:rPr>
          <w:noProof/>
          <w:sz w:val="24"/>
          <w:szCs w:val="24"/>
          <w:lang w:val="en-GB"/>
        </w:rPr>
        <w:drawing>
          <wp:inline distT="0" distB="0" distL="0" distR="0" wp14:anchorId="775BB092" wp14:editId="22032B68">
            <wp:extent cx="5943600" cy="791210"/>
            <wp:effectExtent l="0" t="0" r="0" b="8890"/>
            <wp:docPr id="44406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63915" name=""/>
                    <pic:cNvPicPr/>
                  </pic:nvPicPr>
                  <pic:blipFill>
                    <a:blip r:embed="rId33"/>
                    <a:stretch>
                      <a:fillRect/>
                    </a:stretch>
                  </pic:blipFill>
                  <pic:spPr>
                    <a:xfrm>
                      <a:off x="0" y="0"/>
                      <a:ext cx="5943600" cy="791210"/>
                    </a:xfrm>
                    <a:prstGeom prst="rect">
                      <a:avLst/>
                    </a:prstGeom>
                  </pic:spPr>
                </pic:pic>
              </a:graphicData>
            </a:graphic>
          </wp:inline>
        </w:drawing>
      </w:r>
    </w:p>
    <w:p w14:paraId="620E9CAE" w14:textId="51989A56" w:rsidR="00490085" w:rsidRPr="00D57BA4" w:rsidRDefault="00EC1B59" w:rsidP="00D57BA4">
      <w:pPr>
        <w:spacing w:before="0" w:after="0" w:line="480" w:lineRule="auto"/>
        <w:rPr>
          <w:sz w:val="24"/>
          <w:szCs w:val="24"/>
          <w:lang w:val="en-GB"/>
        </w:rPr>
      </w:pPr>
      <w:r w:rsidRPr="00D57BA4">
        <w:rPr>
          <w:sz w:val="24"/>
          <w:szCs w:val="24"/>
          <w:lang w:val="en-GB"/>
        </w:rPr>
        <w:t>Decryption of the file</w:t>
      </w:r>
    </w:p>
    <w:p w14:paraId="70E921F8" w14:textId="47ED7C1D" w:rsidR="005F1E28" w:rsidRPr="00D57BA4" w:rsidRDefault="00F60834" w:rsidP="00D57BA4">
      <w:pPr>
        <w:spacing w:before="0" w:after="0" w:line="480" w:lineRule="auto"/>
        <w:rPr>
          <w:sz w:val="24"/>
          <w:szCs w:val="24"/>
          <w:lang w:val="en-GB"/>
        </w:rPr>
      </w:pPr>
      <w:r w:rsidRPr="00D57BA4">
        <w:rPr>
          <w:noProof/>
          <w:sz w:val="24"/>
          <w:szCs w:val="24"/>
          <w:lang w:val="en-GB"/>
        </w:rPr>
        <w:drawing>
          <wp:inline distT="0" distB="0" distL="0" distR="0" wp14:anchorId="6DFF8863" wp14:editId="6C949D3F">
            <wp:extent cx="5943600" cy="615950"/>
            <wp:effectExtent l="0" t="0" r="0" b="0"/>
            <wp:docPr id="175168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87699" name=""/>
                    <pic:cNvPicPr/>
                  </pic:nvPicPr>
                  <pic:blipFill>
                    <a:blip r:embed="rId34"/>
                    <a:stretch>
                      <a:fillRect/>
                    </a:stretch>
                  </pic:blipFill>
                  <pic:spPr>
                    <a:xfrm>
                      <a:off x="0" y="0"/>
                      <a:ext cx="5943600" cy="615950"/>
                    </a:xfrm>
                    <a:prstGeom prst="rect">
                      <a:avLst/>
                    </a:prstGeom>
                  </pic:spPr>
                </pic:pic>
              </a:graphicData>
            </a:graphic>
          </wp:inline>
        </w:drawing>
      </w:r>
    </w:p>
    <w:p w14:paraId="2714FCA3" w14:textId="77777777" w:rsidR="00F97863" w:rsidRPr="00D57BA4" w:rsidRDefault="005F1E28" w:rsidP="00D57BA4">
      <w:pPr>
        <w:spacing w:before="0" w:after="0" w:line="480" w:lineRule="auto"/>
        <w:rPr>
          <w:sz w:val="24"/>
          <w:szCs w:val="24"/>
          <w:lang w:val="en-GB"/>
        </w:rPr>
      </w:pPr>
      <w:r w:rsidRPr="00D57BA4">
        <w:rPr>
          <w:sz w:val="24"/>
          <w:szCs w:val="24"/>
          <w:lang w:val="en-GB"/>
        </w:rPr>
        <w:t>Measure</w:t>
      </w:r>
      <w:r w:rsidR="00F97863" w:rsidRPr="00D57BA4">
        <w:rPr>
          <w:sz w:val="24"/>
          <w:szCs w:val="24"/>
          <w:lang w:val="en-GB"/>
        </w:rPr>
        <w:t xml:space="preserve"> performance</w:t>
      </w:r>
    </w:p>
    <w:p w14:paraId="68BE04CA" w14:textId="5A8D3136" w:rsidR="006F0270" w:rsidRPr="00D57BA4" w:rsidRDefault="006F0270" w:rsidP="00D57BA4">
      <w:pPr>
        <w:spacing w:before="0" w:after="0" w:line="480" w:lineRule="auto"/>
        <w:rPr>
          <w:sz w:val="24"/>
          <w:szCs w:val="24"/>
          <w:lang w:val="en-GB"/>
        </w:rPr>
      </w:pPr>
      <w:r w:rsidRPr="00D57BA4">
        <w:rPr>
          <w:sz w:val="24"/>
          <w:szCs w:val="24"/>
          <w:lang w:val="en-GB"/>
        </w:rPr>
        <w:t>CPU</w:t>
      </w:r>
      <w:r w:rsidR="00C47768" w:rsidRPr="00D57BA4">
        <w:rPr>
          <w:sz w:val="24"/>
          <w:szCs w:val="24"/>
          <w:lang w:val="en-GB"/>
        </w:rPr>
        <w:t xml:space="preserve"> times </w:t>
      </w:r>
      <w:r w:rsidR="00D31A9C" w:rsidRPr="00D57BA4">
        <w:rPr>
          <w:sz w:val="24"/>
          <w:szCs w:val="24"/>
          <w:lang w:val="en-GB"/>
        </w:rPr>
        <w:t xml:space="preserve">was 2.5 ms which </w:t>
      </w:r>
      <w:r w:rsidR="00C47768" w:rsidRPr="00D57BA4">
        <w:rPr>
          <w:sz w:val="24"/>
          <w:szCs w:val="24"/>
          <w:lang w:val="en-GB"/>
        </w:rPr>
        <w:t>reduce</w:t>
      </w:r>
      <w:r w:rsidR="00D31A9C" w:rsidRPr="00D57BA4">
        <w:rPr>
          <w:sz w:val="24"/>
          <w:szCs w:val="24"/>
          <w:lang w:val="en-GB"/>
        </w:rPr>
        <w:t>d</w:t>
      </w:r>
      <w:r w:rsidR="00C47768" w:rsidRPr="00D57BA4">
        <w:rPr>
          <w:sz w:val="24"/>
          <w:szCs w:val="24"/>
          <w:lang w:val="en-GB"/>
        </w:rPr>
        <w:t xml:space="preserve"> to </w:t>
      </w:r>
      <w:r w:rsidR="00D31A9C" w:rsidRPr="00D57BA4">
        <w:rPr>
          <w:sz w:val="24"/>
          <w:szCs w:val="24"/>
          <w:lang w:val="en-GB"/>
        </w:rPr>
        <w:t>(0</w:t>
      </w:r>
      <w:r w:rsidR="00C47768" w:rsidRPr="00D57BA4">
        <w:rPr>
          <w:sz w:val="24"/>
          <w:szCs w:val="24"/>
          <w:lang w:val="en-GB"/>
        </w:rPr>
        <w:t xml:space="preserve"> ns</w:t>
      </w:r>
      <w:r w:rsidR="00D31A9C" w:rsidRPr="00D57BA4">
        <w:rPr>
          <w:sz w:val="24"/>
          <w:szCs w:val="24"/>
          <w:lang w:val="en-GB"/>
        </w:rPr>
        <w:t>)</w:t>
      </w:r>
      <w:r w:rsidR="00C47768" w:rsidRPr="00D57BA4">
        <w:rPr>
          <w:sz w:val="24"/>
          <w:szCs w:val="24"/>
          <w:lang w:val="en-GB"/>
        </w:rPr>
        <w:t xml:space="preserve"> after second </w:t>
      </w:r>
      <w:r w:rsidR="00CE0575" w:rsidRPr="00D57BA4">
        <w:rPr>
          <w:sz w:val="24"/>
          <w:szCs w:val="24"/>
          <w:lang w:val="en-GB"/>
        </w:rPr>
        <w:t>execution.</w:t>
      </w:r>
    </w:p>
    <w:p w14:paraId="1F7E7E75" w14:textId="654C32DF" w:rsidR="00EA6BFF" w:rsidRPr="00D57BA4" w:rsidRDefault="0041394B" w:rsidP="00D57BA4">
      <w:pPr>
        <w:spacing w:before="0" w:after="0" w:line="480" w:lineRule="auto"/>
        <w:rPr>
          <w:sz w:val="24"/>
          <w:szCs w:val="24"/>
          <w:lang w:val="en-GB"/>
        </w:rPr>
      </w:pPr>
      <w:r w:rsidRPr="00D57BA4">
        <w:rPr>
          <w:noProof/>
          <w:sz w:val="24"/>
          <w:szCs w:val="24"/>
          <w:lang w:val="en-GB"/>
        </w:rPr>
        <w:drawing>
          <wp:inline distT="0" distB="0" distL="0" distR="0" wp14:anchorId="12389C6F" wp14:editId="5F6D5132">
            <wp:extent cx="5943600" cy="984885"/>
            <wp:effectExtent l="0" t="0" r="0" b="5715"/>
            <wp:docPr id="4904602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60273" name="Picture 1" descr="A screenshot of a computer&#10;&#10;AI-generated content may be incorrect."/>
                    <pic:cNvPicPr/>
                  </pic:nvPicPr>
                  <pic:blipFill>
                    <a:blip r:embed="rId35"/>
                    <a:stretch>
                      <a:fillRect/>
                    </a:stretch>
                  </pic:blipFill>
                  <pic:spPr>
                    <a:xfrm>
                      <a:off x="0" y="0"/>
                      <a:ext cx="5943600" cy="984885"/>
                    </a:xfrm>
                    <a:prstGeom prst="rect">
                      <a:avLst/>
                    </a:prstGeom>
                  </pic:spPr>
                </pic:pic>
              </a:graphicData>
            </a:graphic>
          </wp:inline>
        </w:drawing>
      </w:r>
    </w:p>
    <w:p w14:paraId="1DED8D82" w14:textId="1828BFAF" w:rsidR="009D0BF6" w:rsidRPr="00D57BA4" w:rsidRDefault="009D0BF6" w:rsidP="00D57BA4">
      <w:pPr>
        <w:spacing w:before="0" w:after="0" w:line="480" w:lineRule="auto"/>
        <w:rPr>
          <w:sz w:val="24"/>
          <w:szCs w:val="24"/>
          <w:lang w:val="en-GB"/>
        </w:rPr>
      </w:pPr>
      <w:r w:rsidRPr="00D57BA4">
        <w:rPr>
          <w:sz w:val="24"/>
          <w:szCs w:val="24"/>
          <w:lang w:val="en-GB"/>
        </w:rPr>
        <w:br w:type="page"/>
      </w:r>
    </w:p>
    <w:p w14:paraId="3ADF1B90" w14:textId="15441AC2" w:rsidR="004A15D6" w:rsidRDefault="00F4113D" w:rsidP="00AE2887">
      <w:pPr>
        <w:pStyle w:val="Heading3"/>
      </w:pPr>
      <w:bookmarkStart w:id="17" w:name="_Toc211702667"/>
      <w:r w:rsidRPr="00D57BA4">
        <w:t>Appendix C –</w:t>
      </w:r>
      <w:r w:rsidR="00064A02" w:rsidRPr="00D57BA4">
        <w:t xml:space="preserve"> Continued - </w:t>
      </w:r>
      <w:r w:rsidRPr="00D57BA4">
        <w:t xml:space="preserve">Python </w:t>
      </w:r>
      <w:r w:rsidR="00E158D7" w:rsidRPr="00D57BA4">
        <w:t xml:space="preserve">Faster </w:t>
      </w:r>
      <w:r w:rsidR="00064A02" w:rsidRPr="00D57BA4">
        <w:t xml:space="preserve">Execution </w:t>
      </w:r>
      <w:r w:rsidR="0052515B" w:rsidRPr="00D57BA4">
        <w:t>(4</w:t>
      </w:r>
      <w:r w:rsidR="0052515B" w:rsidRPr="00D57BA4">
        <w:rPr>
          <w:vertAlign w:val="superscript"/>
        </w:rPr>
        <w:t>th</w:t>
      </w:r>
      <w:r w:rsidR="0052515B" w:rsidRPr="00D57BA4">
        <w:t xml:space="preserve"> </w:t>
      </w:r>
      <w:r w:rsidR="00741EB8" w:rsidRPr="00D57BA4">
        <w:t>Run</w:t>
      </w:r>
      <w:r w:rsidR="0052515B" w:rsidRPr="00D57BA4">
        <w:t>)</w:t>
      </w:r>
      <w:bookmarkEnd w:id="17"/>
      <w:r w:rsidR="002F1FF9" w:rsidRPr="00D57BA4">
        <w:t xml:space="preserve"> </w:t>
      </w:r>
    </w:p>
    <w:p w14:paraId="4A352791" w14:textId="77777777" w:rsidR="00A71D75" w:rsidRPr="00A71D75" w:rsidRDefault="00A71D75" w:rsidP="00A71D75">
      <w:pPr>
        <w:rPr>
          <w:lang w:val="en-GB"/>
        </w:rPr>
      </w:pPr>
    </w:p>
    <w:p w14:paraId="029BA6CE" w14:textId="567F762A" w:rsidR="00703D7D" w:rsidRPr="00D57BA4" w:rsidRDefault="00703D7D" w:rsidP="00D57BA4">
      <w:pPr>
        <w:spacing w:before="0" w:after="0" w:line="480" w:lineRule="auto"/>
        <w:rPr>
          <w:sz w:val="24"/>
          <w:szCs w:val="24"/>
          <w:lang w:val="en-GB"/>
        </w:rPr>
      </w:pPr>
      <w:r w:rsidRPr="00D57BA4">
        <w:rPr>
          <w:sz w:val="24"/>
          <w:szCs w:val="24"/>
          <w:lang w:val="en-GB"/>
        </w:rPr>
        <w:t xml:space="preserve">In Python, the difference between CPU time (active processor work) and wall time (elapsed real time) is due to both the interpreter's overhead and the operating system's scheduling. Later runs benefit from cached imports and libraries that have already been set up. This warming-up effect is well-known in performance benchmarking literature, which says to throw away early iterations </w:t>
      </w:r>
      <w:r w:rsidR="00E158D7" w:rsidRPr="00D57BA4">
        <w:rPr>
          <w:sz w:val="24"/>
          <w:szCs w:val="24"/>
          <w:lang w:val="en-GB"/>
        </w:rPr>
        <w:t>to</w:t>
      </w:r>
      <w:r w:rsidRPr="00D57BA4">
        <w:rPr>
          <w:sz w:val="24"/>
          <w:szCs w:val="24"/>
          <w:lang w:val="en-GB"/>
        </w:rPr>
        <w:t xml:space="preserve"> get a steady-state performance measurement (see Georges et al., Statistically Rigorous Java Performance Evaluation, OOPSLA 2007).</w:t>
      </w:r>
    </w:p>
    <w:p w14:paraId="22D93A3B" w14:textId="1E6B843A" w:rsidR="00703D7D" w:rsidRPr="00D57BA4" w:rsidRDefault="005D46A4" w:rsidP="00D57BA4">
      <w:pPr>
        <w:spacing w:before="0" w:after="0" w:line="480" w:lineRule="auto"/>
        <w:rPr>
          <w:sz w:val="24"/>
          <w:szCs w:val="24"/>
          <w:lang w:val="en-GB"/>
        </w:rPr>
      </w:pPr>
      <w:r w:rsidRPr="00D57BA4">
        <w:rPr>
          <w:noProof/>
          <w:sz w:val="24"/>
          <w:szCs w:val="24"/>
          <w:lang w:val="en-GB"/>
        </w:rPr>
        <w:drawing>
          <wp:inline distT="0" distB="0" distL="0" distR="0" wp14:anchorId="1DBC7805" wp14:editId="19F0AECB">
            <wp:extent cx="5943600" cy="3623945"/>
            <wp:effectExtent l="0" t="0" r="0" b="0"/>
            <wp:docPr id="16556348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34860" name="Picture 1" descr="A screenshot of a computer&#10;&#10;AI-generated content may be incorrect."/>
                    <pic:cNvPicPr/>
                  </pic:nvPicPr>
                  <pic:blipFill>
                    <a:blip r:embed="rId36"/>
                    <a:stretch>
                      <a:fillRect/>
                    </a:stretch>
                  </pic:blipFill>
                  <pic:spPr>
                    <a:xfrm>
                      <a:off x="0" y="0"/>
                      <a:ext cx="5943600" cy="3623945"/>
                    </a:xfrm>
                    <a:prstGeom prst="rect">
                      <a:avLst/>
                    </a:prstGeom>
                  </pic:spPr>
                </pic:pic>
              </a:graphicData>
            </a:graphic>
          </wp:inline>
        </w:drawing>
      </w:r>
    </w:p>
    <w:p w14:paraId="1B04F798" w14:textId="77777777" w:rsidR="00AB26BB" w:rsidRDefault="00AB26BB" w:rsidP="00D57BA4">
      <w:pPr>
        <w:spacing w:before="0" w:after="0" w:line="480" w:lineRule="auto"/>
        <w:rPr>
          <w:sz w:val="24"/>
          <w:szCs w:val="24"/>
          <w:lang w:val="en-GB"/>
        </w:rPr>
      </w:pPr>
    </w:p>
    <w:p w14:paraId="671CABAD" w14:textId="77777777" w:rsidR="00AB26BB" w:rsidRDefault="00AB26BB" w:rsidP="00D57BA4">
      <w:pPr>
        <w:spacing w:before="0" w:after="0" w:line="480" w:lineRule="auto"/>
        <w:rPr>
          <w:sz w:val="24"/>
          <w:szCs w:val="24"/>
          <w:lang w:val="en-GB"/>
        </w:rPr>
      </w:pPr>
    </w:p>
    <w:p w14:paraId="722DF6E5" w14:textId="77777777" w:rsidR="00AB26BB" w:rsidRDefault="00AB26BB" w:rsidP="00D57BA4">
      <w:pPr>
        <w:spacing w:before="0" w:after="0" w:line="480" w:lineRule="auto"/>
        <w:rPr>
          <w:sz w:val="24"/>
          <w:szCs w:val="24"/>
          <w:lang w:val="en-GB"/>
        </w:rPr>
      </w:pPr>
    </w:p>
    <w:p w14:paraId="1E2F1CA6" w14:textId="77777777" w:rsidR="00AB26BB" w:rsidRDefault="00AB26BB" w:rsidP="00D57BA4">
      <w:pPr>
        <w:spacing w:before="0" w:after="0" w:line="480" w:lineRule="auto"/>
        <w:rPr>
          <w:sz w:val="24"/>
          <w:szCs w:val="24"/>
          <w:lang w:val="en-GB"/>
        </w:rPr>
      </w:pPr>
    </w:p>
    <w:p w14:paraId="6ED29935" w14:textId="77777777" w:rsidR="00AB26BB" w:rsidRDefault="00AB26BB" w:rsidP="00D57BA4">
      <w:pPr>
        <w:spacing w:before="0" w:after="0" w:line="480" w:lineRule="auto"/>
        <w:rPr>
          <w:sz w:val="24"/>
          <w:szCs w:val="24"/>
          <w:lang w:val="en-GB"/>
        </w:rPr>
      </w:pPr>
    </w:p>
    <w:p w14:paraId="06D762B0" w14:textId="17EAAF8B" w:rsidR="00AB26BB" w:rsidRPr="00AB26BB" w:rsidRDefault="00AB26BB" w:rsidP="00AE2887">
      <w:pPr>
        <w:pStyle w:val="Heading3"/>
      </w:pPr>
      <w:bookmarkStart w:id="18" w:name="_Toc211702668"/>
      <w:r w:rsidRPr="00AB26BB">
        <w:t>Appendix C – Continued - Python Faster Execution (5th Run)</w:t>
      </w:r>
      <w:bookmarkEnd w:id="18"/>
      <w:r w:rsidRPr="00AB26BB">
        <w:t xml:space="preserve"> </w:t>
      </w:r>
    </w:p>
    <w:p w14:paraId="31117C39" w14:textId="77777777" w:rsidR="00AB26BB" w:rsidRPr="00AB26BB" w:rsidRDefault="00AB26BB" w:rsidP="00D57BA4">
      <w:pPr>
        <w:spacing w:before="0" w:after="0" w:line="480" w:lineRule="auto"/>
        <w:rPr>
          <w:sz w:val="24"/>
          <w:szCs w:val="24"/>
        </w:rPr>
      </w:pPr>
    </w:p>
    <w:p w14:paraId="037F5C6B" w14:textId="204C7AD8" w:rsidR="00064A02" w:rsidRPr="00D57BA4" w:rsidRDefault="0006081C" w:rsidP="00D57BA4">
      <w:pPr>
        <w:spacing w:before="0" w:after="0" w:line="480" w:lineRule="auto"/>
        <w:rPr>
          <w:sz w:val="24"/>
          <w:szCs w:val="24"/>
          <w:lang w:val="en-GB"/>
        </w:rPr>
      </w:pPr>
      <w:r w:rsidRPr="00D57BA4">
        <w:rPr>
          <w:sz w:val="24"/>
          <w:szCs w:val="24"/>
          <w:lang w:val="en-GB"/>
        </w:rPr>
        <w:t>Last Execution</w:t>
      </w:r>
      <w:r w:rsidR="00870AF3" w:rsidRPr="00D57BA4">
        <w:rPr>
          <w:sz w:val="24"/>
          <w:szCs w:val="24"/>
          <w:lang w:val="en-GB"/>
        </w:rPr>
        <w:t xml:space="preserve"> the time of encryption reduced </w:t>
      </w:r>
      <w:r w:rsidR="00EA491F" w:rsidRPr="00D57BA4">
        <w:rPr>
          <w:sz w:val="24"/>
          <w:szCs w:val="24"/>
          <w:lang w:val="en-GB"/>
        </w:rPr>
        <w:t xml:space="preserve">to </w:t>
      </w:r>
      <w:r w:rsidR="00EB32A7" w:rsidRPr="00D57BA4">
        <w:rPr>
          <w:sz w:val="24"/>
          <w:szCs w:val="24"/>
          <w:lang w:val="en-GB"/>
        </w:rPr>
        <w:t>Microseconds</w:t>
      </w:r>
      <w:r w:rsidR="00EA491F" w:rsidRPr="00D57BA4">
        <w:rPr>
          <w:sz w:val="24"/>
          <w:szCs w:val="24"/>
          <w:lang w:val="en-GB"/>
        </w:rPr>
        <w:t xml:space="preserve"> after 6 times executions</w:t>
      </w:r>
    </w:p>
    <w:p w14:paraId="5F54DF74" w14:textId="640FC023" w:rsidR="00AB26BB" w:rsidRDefault="006C1DAF" w:rsidP="00D57BA4">
      <w:pPr>
        <w:spacing w:before="0" w:after="0" w:line="480" w:lineRule="auto"/>
        <w:rPr>
          <w:sz w:val="24"/>
          <w:szCs w:val="24"/>
          <w:lang w:val="en-GB"/>
        </w:rPr>
      </w:pPr>
      <w:r w:rsidRPr="00D57BA4">
        <w:rPr>
          <w:noProof/>
          <w:sz w:val="24"/>
          <w:szCs w:val="24"/>
          <w:lang w:val="en-GB"/>
        </w:rPr>
        <w:drawing>
          <wp:inline distT="0" distB="0" distL="0" distR="0" wp14:anchorId="3DFEB507" wp14:editId="5C59DA03">
            <wp:extent cx="5943600" cy="1865630"/>
            <wp:effectExtent l="0" t="0" r="0" b="1270"/>
            <wp:docPr id="3013409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40968" name="Picture 1" descr="A screenshot of a computer&#10;&#10;AI-generated content may be incorrect."/>
                    <pic:cNvPicPr/>
                  </pic:nvPicPr>
                  <pic:blipFill>
                    <a:blip r:embed="rId37"/>
                    <a:stretch>
                      <a:fillRect/>
                    </a:stretch>
                  </pic:blipFill>
                  <pic:spPr>
                    <a:xfrm>
                      <a:off x="0" y="0"/>
                      <a:ext cx="5943600" cy="1865630"/>
                    </a:xfrm>
                    <a:prstGeom prst="rect">
                      <a:avLst/>
                    </a:prstGeom>
                  </pic:spPr>
                </pic:pic>
              </a:graphicData>
            </a:graphic>
          </wp:inline>
        </w:drawing>
      </w:r>
    </w:p>
    <w:p w14:paraId="2A221875" w14:textId="15172695" w:rsidR="00385925" w:rsidRPr="00D57BA4" w:rsidRDefault="00AB26BB" w:rsidP="00AE2887">
      <w:pPr>
        <w:pStyle w:val="Heading3"/>
      </w:pPr>
      <w:r>
        <w:br w:type="page"/>
      </w:r>
      <w:bookmarkStart w:id="19" w:name="_Toc211702669"/>
      <w:r w:rsidR="00EA178D" w:rsidRPr="00D57BA4">
        <w:t>Appendi</w:t>
      </w:r>
      <w:r w:rsidR="002B1A47" w:rsidRPr="00D57BA4">
        <w:t xml:space="preserve">x D – Java </w:t>
      </w:r>
      <w:r w:rsidR="00365270" w:rsidRPr="00D57BA4">
        <w:t>C</w:t>
      </w:r>
      <w:r w:rsidR="005322EB" w:rsidRPr="00D57BA4">
        <w:t>odes for File Encryption and Decryption</w:t>
      </w:r>
      <w:bookmarkEnd w:id="19"/>
    </w:p>
    <w:p w14:paraId="46AE4A17" w14:textId="77777777" w:rsidR="004A15D6" w:rsidRPr="00D57BA4" w:rsidRDefault="004A15D6" w:rsidP="00D57BA4">
      <w:pPr>
        <w:spacing w:before="0" w:after="0" w:line="480" w:lineRule="auto"/>
        <w:rPr>
          <w:sz w:val="24"/>
          <w:szCs w:val="24"/>
          <w:lang w:val="en-GB"/>
        </w:rPr>
      </w:pPr>
    </w:p>
    <w:p w14:paraId="0B07BECE" w14:textId="44D3A6D7" w:rsidR="00BB32E7" w:rsidRPr="00D57BA4" w:rsidRDefault="003A63C2" w:rsidP="00D57BA4">
      <w:pPr>
        <w:spacing w:before="0" w:after="0" w:line="480" w:lineRule="auto"/>
        <w:rPr>
          <w:sz w:val="24"/>
          <w:szCs w:val="24"/>
          <w:lang w:val="en-GB"/>
        </w:rPr>
      </w:pPr>
      <w:r w:rsidRPr="00D57BA4">
        <w:rPr>
          <w:noProof/>
          <w:sz w:val="24"/>
          <w:szCs w:val="24"/>
          <w:lang w:val="en-GB"/>
        </w:rPr>
        <w:drawing>
          <wp:inline distT="0" distB="0" distL="0" distR="0" wp14:anchorId="0440D9A3" wp14:editId="52D8C892">
            <wp:extent cx="5943600" cy="4362450"/>
            <wp:effectExtent l="0" t="0" r="0" b="0"/>
            <wp:docPr id="89944479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44798" name="Picture 1" descr="A screen shot of a computer program&#10;&#10;AI-generated content may be incorrect."/>
                    <pic:cNvPicPr/>
                  </pic:nvPicPr>
                  <pic:blipFill>
                    <a:blip r:embed="rId38"/>
                    <a:stretch>
                      <a:fillRect/>
                    </a:stretch>
                  </pic:blipFill>
                  <pic:spPr>
                    <a:xfrm>
                      <a:off x="0" y="0"/>
                      <a:ext cx="5943600" cy="4362450"/>
                    </a:xfrm>
                    <a:prstGeom prst="rect">
                      <a:avLst/>
                    </a:prstGeom>
                  </pic:spPr>
                </pic:pic>
              </a:graphicData>
            </a:graphic>
          </wp:inline>
        </w:drawing>
      </w:r>
    </w:p>
    <w:p w14:paraId="06B45562" w14:textId="77777777" w:rsidR="00BB32E7" w:rsidRPr="00D57BA4" w:rsidRDefault="00BB32E7" w:rsidP="00D57BA4">
      <w:pPr>
        <w:spacing w:before="0" w:after="0" w:line="480" w:lineRule="auto"/>
        <w:rPr>
          <w:sz w:val="24"/>
          <w:szCs w:val="24"/>
          <w:lang w:val="en-GB"/>
        </w:rPr>
      </w:pPr>
      <w:r w:rsidRPr="00D57BA4">
        <w:rPr>
          <w:sz w:val="24"/>
          <w:szCs w:val="24"/>
          <w:lang w:val="en-GB"/>
        </w:rPr>
        <w:br w:type="page"/>
      </w:r>
    </w:p>
    <w:p w14:paraId="61FD1320" w14:textId="508D6CF3" w:rsidR="0092787C" w:rsidRDefault="00871B1D" w:rsidP="00AE2887">
      <w:pPr>
        <w:pStyle w:val="Heading3"/>
      </w:pPr>
      <w:bookmarkStart w:id="20" w:name="_Toc211702670"/>
      <w:r w:rsidRPr="00D57BA4">
        <w:t>Appendix D –</w:t>
      </w:r>
      <w:r w:rsidR="00AC78CB" w:rsidRPr="00D57BA4">
        <w:t xml:space="preserve"> Co</w:t>
      </w:r>
      <w:r w:rsidR="00AF61F2" w:rsidRPr="00D57BA4">
        <w:t>ntinued</w:t>
      </w:r>
      <w:r w:rsidRPr="00D57BA4">
        <w:t xml:space="preserve"> Java </w:t>
      </w:r>
      <w:r w:rsidR="00A9579D" w:rsidRPr="00D57BA4">
        <w:t>E</w:t>
      </w:r>
      <w:r w:rsidRPr="00D57BA4">
        <w:t xml:space="preserve">ncryption, and </w:t>
      </w:r>
      <w:r w:rsidR="00A9579D" w:rsidRPr="00D57BA4">
        <w:t>D</w:t>
      </w:r>
      <w:r w:rsidRPr="00D57BA4">
        <w:t xml:space="preserve">ecryption </w:t>
      </w:r>
      <w:r w:rsidR="00A9579D" w:rsidRPr="00D57BA4">
        <w:t>U</w:t>
      </w:r>
      <w:r w:rsidRPr="00D57BA4">
        <w:t>tility</w:t>
      </w:r>
      <w:bookmarkEnd w:id="20"/>
      <w:r w:rsidRPr="00D57BA4">
        <w:t xml:space="preserve"> </w:t>
      </w:r>
    </w:p>
    <w:p w14:paraId="4E6C0A7A" w14:textId="77777777" w:rsidR="00DB5EB5" w:rsidRPr="00DB5EB5" w:rsidRDefault="00DB5EB5" w:rsidP="00DB5EB5">
      <w:pPr>
        <w:rPr>
          <w:lang w:val="en-GB"/>
        </w:rPr>
      </w:pPr>
    </w:p>
    <w:p w14:paraId="6BC303D7" w14:textId="4D5F600A" w:rsidR="000D4EF5" w:rsidRPr="00D57BA4" w:rsidRDefault="000D4EF5" w:rsidP="00D57BA4">
      <w:pPr>
        <w:spacing w:before="0" w:after="0" w:line="480" w:lineRule="auto"/>
        <w:rPr>
          <w:sz w:val="24"/>
          <w:szCs w:val="24"/>
          <w:lang w:val="en-GB"/>
        </w:rPr>
      </w:pPr>
      <w:r w:rsidRPr="00D57BA4">
        <w:rPr>
          <w:noProof/>
          <w:sz w:val="24"/>
          <w:szCs w:val="24"/>
          <w:lang w:val="en-GB"/>
        </w:rPr>
        <w:drawing>
          <wp:inline distT="0" distB="0" distL="0" distR="0" wp14:anchorId="5EF450C6" wp14:editId="2E716519">
            <wp:extent cx="5943600" cy="4269740"/>
            <wp:effectExtent l="0" t="0" r="0" b="0"/>
            <wp:docPr id="21571031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10311" name="Picture 1" descr="A screen shot of a computer program&#10;&#10;AI-generated content may be incorrect."/>
                    <pic:cNvPicPr/>
                  </pic:nvPicPr>
                  <pic:blipFill>
                    <a:blip r:embed="rId39"/>
                    <a:stretch>
                      <a:fillRect/>
                    </a:stretch>
                  </pic:blipFill>
                  <pic:spPr>
                    <a:xfrm>
                      <a:off x="0" y="0"/>
                      <a:ext cx="5943600" cy="4269740"/>
                    </a:xfrm>
                    <a:prstGeom prst="rect">
                      <a:avLst/>
                    </a:prstGeom>
                  </pic:spPr>
                </pic:pic>
              </a:graphicData>
            </a:graphic>
          </wp:inline>
        </w:drawing>
      </w:r>
    </w:p>
    <w:p w14:paraId="6F296160" w14:textId="77777777" w:rsidR="008134BE" w:rsidRPr="00D57BA4" w:rsidRDefault="008134BE" w:rsidP="00D57BA4">
      <w:pPr>
        <w:spacing w:before="0" w:after="0" w:line="480" w:lineRule="auto"/>
        <w:rPr>
          <w:sz w:val="24"/>
          <w:szCs w:val="24"/>
          <w:lang w:val="en-GB"/>
        </w:rPr>
      </w:pPr>
    </w:p>
    <w:p w14:paraId="3858EACE" w14:textId="77777777" w:rsidR="008134BE" w:rsidRPr="00D57BA4" w:rsidRDefault="008134BE" w:rsidP="00D57BA4">
      <w:pPr>
        <w:spacing w:before="0" w:after="0" w:line="480" w:lineRule="auto"/>
        <w:rPr>
          <w:sz w:val="24"/>
          <w:szCs w:val="24"/>
          <w:lang w:val="en-GB"/>
        </w:rPr>
      </w:pPr>
    </w:p>
    <w:p w14:paraId="6FFE6F9D" w14:textId="77777777" w:rsidR="008134BE" w:rsidRPr="00D57BA4" w:rsidRDefault="008134BE" w:rsidP="00D57BA4">
      <w:pPr>
        <w:spacing w:before="0" w:after="0" w:line="480" w:lineRule="auto"/>
        <w:rPr>
          <w:sz w:val="24"/>
          <w:szCs w:val="24"/>
          <w:lang w:val="en-GB"/>
        </w:rPr>
      </w:pPr>
    </w:p>
    <w:p w14:paraId="76B93A65" w14:textId="77777777" w:rsidR="008134BE" w:rsidRPr="00D57BA4" w:rsidRDefault="008134BE" w:rsidP="00D57BA4">
      <w:pPr>
        <w:spacing w:before="0" w:after="0" w:line="480" w:lineRule="auto"/>
        <w:rPr>
          <w:sz w:val="24"/>
          <w:szCs w:val="24"/>
          <w:lang w:val="en-GB"/>
        </w:rPr>
      </w:pPr>
    </w:p>
    <w:p w14:paraId="5EA5A7A8" w14:textId="77777777" w:rsidR="008134BE" w:rsidRPr="00D57BA4" w:rsidRDefault="008134BE" w:rsidP="00D57BA4">
      <w:pPr>
        <w:spacing w:before="0" w:after="0" w:line="480" w:lineRule="auto"/>
        <w:rPr>
          <w:sz w:val="24"/>
          <w:szCs w:val="24"/>
          <w:lang w:val="en-GB"/>
        </w:rPr>
      </w:pPr>
    </w:p>
    <w:p w14:paraId="57596ED7" w14:textId="77777777" w:rsidR="008134BE" w:rsidRPr="00D57BA4" w:rsidRDefault="008134BE" w:rsidP="00D57BA4">
      <w:pPr>
        <w:spacing w:before="0" w:after="0" w:line="480" w:lineRule="auto"/>
        <w:rPr>
          <w:sz w:val="24"/>
          <w:szCs w:val="24"/>
          <w:lang w:val="en-GB"/>
        </w:rPr>
      </w:pPr>
    </w:p>
    <w:p w14:paraId="78EBF44A" w14:textId="77777777" w:rsidR="008134BE" w:rsidRPr="00D57BA4" w:rsidRDefault="008134BE" w:rsidP="00D57BA4">
      <w:pPr>
        <w:spacing w:before="0" w:after="0" w:line="480" w:lineRule="auto"/>
        <w:rPr>
          <w:sz w:val="24"/>
          <w:szCs w:val="24"/>
          <w:lang w:val="en-GB"/>
        </w:rPr>
      </w:pPr>
    </w:p>
    <w:p w14:paraId="32CFB8B6" w14:textId="77777777" w:rsidR="008134BE" w:rsidRPr="00D57BA4" w:rsidRDefault="008134BE" w:rsidP="00D57BA4">
      <w:pPr>
        <w:spacing w:before="0" w:after="0" w:line="480" w:lineRule="auto"/>
        <w:rPr>
          <w:sz w:val="24"/>
          <w:szCs w:val="24"/>
          <w:lang w:val="en-GB"/>
        </w:rPr>
      </w:pPr>
    </w:p>
    <w:p w14:paraId="4CE0F3FE" w14:textId="4AA010ED" w:rsidR="004A15D6" w:rsidRPr="00D57BA4" w:rsidRDefault="00CB3491" w:rsidP="00AE2887">
      <w:pPr>
        <w:pStyle w:val="Heading3"/>
      </w:pPr>
      <w:bookmarkStart w:id="21" w:name="_Toc211702671"/>
      <w:r w:rsidRPr="00D57BA4">
        <w:t xml:space="preserve">Appendix </w:t>
      </w:r>
      <w:r w:rsidR="001F5D02" w:rsidRPr="00D57BA4">
        <w:t>E</w:t>
      </w:r>
      <w:r w:rsidRPr="00D57BA4">
        <w:t xml:space="preserve"> </w:t>
      </w:r>
      <w:r w:rsidR="00F823A6" w:rsidRPr="00D57BA4">
        <w:t>–</w:t>
      </w:r>
      <w:r w:rsidRPr="00D57BA4">
        <w:t xml:space="preserve"> </w:t>
      </w:r>
      <w:r w:rsidR="00F823A6" w:rsidRPr="00D57BA4">
        <w:t xml:space="preserve">Troubleshooting </w:t>
      </w:r>
      <w:r w:rsidR="00885E6C" w:rsidRPr="00D57BA4">
        <w:t>Screenshots</w:t>
      </w:r>
      <w:r w:rsidR="0083413F" w:rsidRPr="00D57BA4">
        <w:t xml:space="preserve"> - </w:t>
      </w:r>
      <w:r w:rsidR="009A2E1E" w:rsidRPr="00D57BA4">
        <w:t xml:space="preserve"> Compile the Java</w:t>
      </w:r>
      <w:r w:rsidR="00885E6C" w:rsidRPr="00D57BA4">
        <w:t>.</w:t>
      </w:r>
      <w:bookmarkEnd w:id="21"/>
    </w:p>
    <w:p w14:paraId="3E70BF8A" w14:textId="7C902D32" w:rsidR="00117606" w:rsidRPr="00D57BA4" w:rsidRDefault="00117606" w:rsidP="00D57BA4">
      <w:pPr>
        <w:spacing w:before="0" w:after="0" w:line="480" w:lineRule="auto"/>
        <w:rPr>
          <w:sz w:val="24"/>
          <w:szCs w:val="24"/>
        </w:rPr>
      </w:pPr>
      <w:r w:rsidRPr="00D57BA4">
        <w:rPr>
          <w:sz w:val="24"/>
          <w:szCs w:val="24"/>
        </w:rPr>
        <w:t>Compile the program</w:t>
      </w:r>
      <w:r w:rsidR="005B4E25" w:rsidRPr="00D57BA4">
        <w:rPr>
          <w:sz w:val="24"/>
          <w:szCs w:val="24"/>
        </w:rPr>
        <w:t xml:space="preserve"> in Terminal</w:t>
      </w:r>
      <w:r w:rsidR="005207E7" w:rsidRPr="00D57BA4">
        <w:rPr>
          <w:sz w:val="24"/>
          <w:szCs w:val="24"/>
        </w:rPr>
        <w:t xml:space="preserve"> using </w:t>
      </w:r>
      <w:r w:rsidR="005207E7" w:rsidRPr="00D57BA4">
        <w:rPr>
          <w:sz w:val="24"/>
          <w:szCs w:val="24"/>
          <w:highlight w:val="yellow"/>
        </w:rPr>
        <w:t>javac</w:t>
      </w:r>
    </w:p>
    <w:p w14:paraId="0670F218" w14:textId="77777777" w:rsidR="00117606" w:rsidRPr="00D57BA4" w:rsidRDefault="00117606" w:rsidP="00D57BA4">
      <w:pPr>
        <w:spacing w:before="0" w:after="0" w:line="480" w:lineRule="auto"/>
        <w:rPr>
          <w:sz w:val="24"/>
          <w:szCs w:val="24"/>
        </w:rPr>
      </w:pPr>
      <w:r w:rsidRPr="00D57BA4">
        <w:rPr>
          <w:noProof/>
          <w:sz w:val="24"/>
          <w:szCs w:val="24"/>
        </w:rPr>
        <w:drawing>
          <wp:inline distT="0" distB="0" distL="0" distR="0" wp14:anchorId="48951E95" wp14:editId="1BC3097B">
            <wp:extent cx="5731510" cy="3202940"/>
            <wp:effectExtent l="0" t="0" r="2540" b="0"/>
            <wp:docPr id="13665195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19510" name="Picture 1" descr="A screenshot of a computer&#10;&#10;AI-generated content may be incorrect."/>
                    <pic:cNvPicPr/>
                  </pic:nvPicPr>
                  <pic:blipFill>
                    <a:blip r:embed="rId40"/>
                    <a:stretch>
                      <a:fillRect/>
                    </a:stretch>
                  </pic:blipFill>
                  <pic:spPr>
                    <a:xfrm>
                      <a:off x="0" y="0"/>
                      <a:ext cx="5731510" cy="3202940"/>
                    </a:xfrm>
                    <a:prstGeom prst="rect">
                      <a:avLst/>
                    </a:prstGeom>
                  </pic:spPr>
                </pic:pic>
              </a:graphicData>
            </a:graphic>
          </wp:inline>
        </w:drawing>
      </w:r>
    </w:p>
    <w:p w14:paraId="2667CB00" w14:textId="77777777" w:rsidR="00C208D6" w:rsidRPr="00D57BA4" w:rsidRDefault="00C208D6" w:rsidP="00D57BA4">
      <w:pPr>
        <w:spacing w:before="0" w:after="0" w:line="480" w:lineRule="auto"/>
        <w:rPr>
          <w:sz w:val="24"/>
          <w:szCs w:val="24"/>
        </w:rPr>
      </w:pPr>
    </w:p>
    <w:p w14:paraId="1390CB9C" w14:textId="77777777" w:rsidR="00C208D6" w:rsidRPr="00D57BA4" w:rsidRDefault="00C208D6" w:rsidP="00D57BA4">
      <w:pPr>
        <w:spacing w:before="0" w:after="0" w:line="480" w:lineRule="auto"/>
        <w:rPr>
          <w:sz w:val="24"/>
          <w:szCs w:val="24"/>
        </w:rPr>
      </w:pPr>
    </w:p>
    <w:p w14:paraId="0A9A2022" w14:textId="77777777" w:rsidR="00C208D6" w:rsidRPr="00D57BA4" w:rsidRDefault="00C208D6" w:rsidP="00D57BA4">
      <w:pPr>
        <w:spacing w:before="0" w:after="0" w:line="480" w:lineRule="auto"/>
        <w:rPr>
          <w:sz w:val="24"/>
          <w:szCs w:val="24"/>
        </w:rPr>
      </w:pPr>
    </w:p>
    <w:p w14:paraId="13AD1B91" w14:textId="77777777" w:rsidR="00C208D6" w:rsidRPr="00D57BA4" w:rsidRDefault="00C208D6" w:rsidP="00D57BA4">
      <w:pPr>
        <w:spacing w:before="0" w:after="0" w:line="480" w:lineRule="auto"/>
        <w:rPr>
          <w:sz w:val="24"/>
          <w:szCs w:val="24"/>
        </w:rPr>
      </w:pPr>
    </w:p>
    <w:p w14:paraId="796B3FB2" w14:textId="77777777" w:rsidR="00C208D6" w:rsidRPr="00D57BA4" w:rsidRDefault="00C208D6" w:rsidP="00D57BA4">
      <w:pPr>
        <w:spacing w:before="0" w:after="0" w:line="480" w:lineRule="auto"/>
        <w:rPr>
          <w:sz w:val="24"/>
          <w:szCs w:val="24"/>
        </w:rPr>
      </w:pPr>
    </w:p>
    <w:p w14:paraId="60610330" w14:textId="77777777" w:rsidR="00C208D6" w:rsidRPr="00D57BA4" w:rsidRDefault="00C208D6" w:rsidP="00D57BA4">
      <w:pPr>
        <w:spacing w:before="0" w:after="0" w:line="480" w:lineRule="auto"/>
        <w:rPr>
          <w:sz w:val="24"/>
          <w:szCs w:val="24"/>
        </w:rPr>
      </w:pPr>
    </w:p>
    <w:p w14:paraId="7377EE8F" w14:textId="77777777" w:rsidR="00C208D6" w:rsidRPr="00D57BA4" w:rsidRDefault="00C208D6" w:rsidP="00D57BA4">
      <w:pPr>
        <w:spacing w:before="0" w:after="0" w:line="480" w:lineRule="auto"/>
        <w:rPr>
          <w:sz w:val="24"/>
          <w:szCs w:val="24"/>
        </w:rPr>
      </w:pPr>
    </w:p>
    <w:p w14:paraId="2C1DAEF8" w14:textId="77777777" w:rsidR="00115E35" w:rsidRPr="00D57BA4" w:rsidRDefault="00115E35" w:rsidP="00D57BA4">
      <w:pPr>
        <w:spacing w:before="0" w:after="0" w:line="480" w:lineRule="auto"/>
        <w:rPr>
          <w:sz w:val="24"/>
          <w:szCs w:val="24"/>
        </w:rPr>
      </w:pPr>
    </w:p>
    <w:p w14:paraId="45413223" w14:textId="77777777" w:rsidR="00115E35" w:rsidRPr="00D57BA4" w:rsidRDefault="00115E35" w:rsidP="00D57BA4">
      <w:pPr>
        <w:spacing w:before="0" w:after="0" w:line="480" w:lineRule="auto"/>
        <w:rPr>
          <w:sz w:val="24"/>
          <w:szCs w:val="24"/>
        </w:rPr>
      </w:pPr>
    </w:p>
    <w:p w14:paraId="710B8B7F" w14:textId="77777777" w:rsidR="00115E35" w:rsidRPr="00D57BA4" w:rsidRDefault="00115E35" w:rsidP="00D57BA4">
      <w:pPr>
        <w:spacing w:before="0" w:after="0" w:line="480" w:lineRule="auto"/>
        <w:rPr>
          <w:sz w:val="24"/>
          <w:szCs w:val="24"/>
        </w:rPr>
      </w:pPr>
    </w:p>
    <w:p w14:paraId="3101045B" w14:textId="77777777" w:rsidR="00115E35" w:rsidRPr="00D57BA4" w:rsidRDefault="00115E35" w:rsidP="00D57BA4">
      <w:pPr>
        <w:spacing w:before="0" w:after="0" w:line="480" w:lineRule="auto"/>
        <w:rPr>
          <w:sz w:val="24"/>
          <w:szCs w:val="24"/>
        </w:rPr>
      </w:pPr>
    </w:p>
    <w:p w14:paraId="50933B03" w14:textId="72F1DC94" w:rsidR="00A30E75" w:rsidRDefault="00C208D6" w:rsidP="00AE2887">
      <w:pPr>
        <w:pStyle w:val="Heading3"/>
      </w:pPr>
      <w:bookmarkStart w:id="22" w:name="_Toc211702672"/>
      <w:r w:rsidRPr="00D57BA4">
        <w:t xml:space="preserve">Appendix F </w:t>
      </w:r>
      <w:r w:rsidR="00E6287A" w:rsidRPr="00D57BA4">
        <w:t>–</w:t>
      </w:r>
      <w:r w:rsidRPr="00D57BA4">
        <w:t xml:space="preserve"> </w:t>
      </w:r>
      <w:r w:rsidR="00AF61F2" w:rsidRPr="00D57BA4">
        <w:t>C</w:t>
      </w:r>
      <w:r w:rsidR="00E16CC0" w:rsidRPr="00D57BA4">
        <w:t xml:space="preserve">ontinued </w:t>
      </w:r>
      <w:r w:rsidR="00FC4AD9" w:rsidRPr="00D57BA4">
        <w:t>Troubleshooting Screenshots</w:t>
      </w:r>
      <w:r w:rsidR="0083413F" w:rsidRPr="00D57BA4">
        <w:t xml:space="preserve"> – </w:t>
      </w:r>
      <w:r w:rsidR="006413EA" w:rsidRPr="00D57BA4">
        <w:t>Runing the</w:t>
      </w:r>
      <w:r w:rsidR="009C454B" w:rsidRPr="00D57BA4">
        <w:t xml:space="preserve"> Java</w:t>
      </w:r>
      <w:bookmarkEnd w:id="22"/>
    </w:p>
    <w:p w14:paraId="63BAA700" w14:textId="77777777" w:rsidR="00DB5EB5" w:rsidRPr="00DB5EB5" w:rsidRDefault="00DB5EB5" w:rsidP="00DB5EB5">
      <w:pPr>
        <w:rPr>
          <w:lang w:val="en-GB"/>
        </w:rPr>
      </w:pPr>
    </w:p>
    <w:p w14:paraId="3E811DBA" w14:textId="77777777" w:rsidR="00117606" w:rsidRPr="00D57BA4" w:rsidRDefault="00117606" w:rsidP="00D57BA4">
      <w:pPr>
        <w:spacing w:before="0" w:after="0" w:line="480" w:lineRule="auto"/>
        <w:rPr>
          <w:sz w:val="24"/>
          <w:szCs w:val="24"/>
        </w:rPr>
      </w:pPr>
      <w:r w:rsidRPr="00D57BA4">
        <w:rPr>
          <w:noProof/>
          <w:sz w:val="24"/>
          <w:szCs w:val="24"/>
        </w:rPr>
        <w:drawing>
          <wp:inline distT="0" distB="0" distL="0" distR="0" wp14:anchorId="244F74E0" wp14:editId="174369E7">
            <wp:extent cx="5731510" cy="4339590"/>
            <wp:effectExtent l="0" t="0" r="2540" b="3810"/>
            <wp:docPr id="16470756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075693" name="Picture 1" descr="A screenshot of a computer&#10;&#10;AI-generated content may be incorrect."/>
                    <pic:cNvPicPr/>
                  </pic:nvPicPr>
                  <pic:blipFill>
                    <a:blip r:embed="rId41"/>
                    <a:stretch>
                      <a:fillRect/>
                    </a:stretch>
                  </pic:blipFill>
                  <pic:spPr>
                    <a:xfrm>
                      <a:off x="0" y="0"/>
                      <a:ext cx="5731510" cy="4339590"/>
                    </a:xfrm>
                    <a:prstGeom prst="rect">
                      <a:avLst/>
                    </a:prstGeom>
                  </pic:spPr>
                </pic:pic>
              </a:graphicData>
            </a:graphic>
          </wp:inline>
        </w:drawing>
      </w:r>
    </w:p>
    <w:p w14:paraId="2482F053" w14:textId="77777777" w:rsidR="00115E35" w:rsidRPr="00D57BA4" w:rsidRDefault="00115E35" w:rsidP="00D57BA4">
      <w:pPr>
        <w:spacing w:before="0" w:after="0" w:line="480" w:lineRule="auto"/>
        <w:rPr>
          <w:sz w:val="24"/>
          <w:szCs w:val="24"/>
        </w:rPr>
      </w:pPr>
      <w:r w:rsidRPr="00D57BA4">
        <w:rPr>
          <w:sz w:val="24"/>
          <w:szCs w:val="24"/>
        </w:rPr>
        <w:t>I could not Run the program, and I receive an error message as follows:</w:t>
      </w:r>
      <w:r w:rsidRPr="00D57BA4">
        <w:rPr>
          <w:sz w:val="24"/>
          <w:szCs w:val="24"/>
        </w:rPr>
        <w:br/>
        <w:t>Error: could not find or load main class FileEncryptor caused by java. lang. ClassNotFoundException: FileEncryptor</w:t>
      </w:r>
    </w:p>
    <w:p w14:paraId="4C1AF7A1" w14:textId="1B1A1FA8" w:rsidR="00C43CFF" w:rsidRPr="00D57BA4" w:rsidRDefault="00115E35" w:rsidP="00D57BA4">
      <w:pPr>
        <w:spacing w:before="0" w:after="0" w:line="480" w:lineRule="auto"/>
        <w:rPr>
          <w:sz w:val="24"/>
          <w:szCs w:val="24"/>
        </w:rPr>
      </w:pPr>
      <w:r w:rsidRPr="00D57BA4">
        <w:rPr>
          <w:sz w:val="24"/>
          <w:szCs w:val="24"/>
        </w:rPr>
        <w:t xml:space="preserve">I checked the directory by dir command to confirm that I am in the right folder, which I am but I could not see the FileEncryptor.class which confirm a successful compilation </w:t>
      </w:r>
    </w:p>
    <w:p w14:paraId="72073627" w14:textId="77777777" w:rsidR="00137789" w:rsidRDefault="00137789" w:rsidP="00137789"/>
    <w:p w14:paraId="5FF59E91" w14:textId="77777777" w:rsidR="00137789" w:rsidRDefault="00137789" w:rsidP="00137789"/>
    <w:p w14:paraId="2B046AA6" w14:textId="77777777" w:rsidR="00137789" w:rsidRDefault="00137789" w:rsidP="00137789"/>
    <w:p w14:paraId="178050C2" w14:textId="74D1758B" w:rsidR="00FC799B" w:rsidRDefault="00C43CFF" w:rsidP="00AE2887">
      <w:pPr>
        <w:pStyle w:val="Heading3"/>
      </w:pPr>
      <w:bookmarkStart w:id="23" w:name="_Toc211702673"/>
      <w:r w:rsidRPr="00D57BA4">
        <w:t xml:space="preserve">Appendix F </w:t>
      </w:r>
      <w:r w:rsidR="000D748C" w:rsidRPr="00D57BA4">
        <w:t>–</w:t>
      </w:r>
      <w:r w:rsidRPr="00D57BA4">
        <w:t xml:space="preserve"> Continued</w:t>
      </w:r>
      <w:r w:rsidR="000D748C" w:rsidRPr="00D57BA4">
        <w:t xml:space="preserve"> troubleshooting</w:t>
      </w:r>
      <w:r w:rsidR="004C5CF4" w:rsidRPr="00D57BA4">
        <w:t xml:space="preserve"> – </w:t>
      </w:r>
      <w:r w:rsidR="00A9579D" w:rsidRPr="00D57BA4">
        <w:t>I</w:t>
      </w:r>
      <w:r w:rsidR="004C5CF4" w:rsidRPr="00D57BA4">
        <w:t>nstalling Hex</w:t>
      </w:r>
      <w:r w:rsidR="00870477" w:rsidRPr="00D57BA4">
        <w:t xml:space="preserve"> Editor</w:t>
      </w:r>
      <w:bookmarkEnd w:id="23"/>
    </w:p>
    <w:p w14:paraId="0D78402A" w14:textId="77777777" w:rsidR="00DB5EB5" w:rsidRPr="00DB5EB5" w:rsidRDefault="00DB5EB5" w:rsidP="00DB5EB5">
      <w:pPr>
        <w:rPr>
          <w:lang w:val="en-GB"/>
        </w:rPr>
      </w:pPr>
    </w:p>
    <w:p w14:paraId="4587C4CA" w14:textId="77777777" w:rsidR="00117606" w:rsidRPr="00D57BA4" w:rsidRDefault="00117606" w:rsidP="00D57BA4">
      <w:pPr>
        <w:spacing w:before="0" w:after="0" w:line="480" w:lineRule="auto"/>
        <w:rPr>
          <w:sz w:val="24"/>
          <w:szCs w:val="24"/>
        </w:rPr>
      </w:pPr>
      <w:r w:rsidRPr="00D57BA4">
        <w:rPr>
          <w:noProof/>
          <w:sz w:val="24"/>
          <w:szCs w:val="24"/>
        </w:rPr>
        <w:drawing>
          <wp:inline distT="0" distB="0" distL="0" distR="0" wp14:anchorId="4642FAB2" wp14:editId="129865D8">
            <wp:extent cx="5731510" cy="3975735"/>
            <wp:effectExtent l="0" t="0" r="2540" b="5715"/>
            <wp:docPr id="6170574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57489" name="Picture 1" descr="A screenshot of a computer&#10;&#10;AI-generated content may be incorrect."/>
                    <pic:cNvPicPr/>
                  </pic:nvPicPr>
                  <pic:blipFill>
                    <a:blip r:embed="rId42"/>
                    <a:stretch>
                      <a:fillRect/>
                    </a:stretch>
                  </pic:blipFill>
                  <pic:spPr>
                    <a:xfrm>
                      <a:off x="0" y="0"/>
                      <a:ext cx="5731510" cy="3975735"/>
                    </a:xfrm>
                    <a:prstGeom prst="rect">
                      <a:avLst/>
                    </a:prstGeom>
                  </pic:spPr>
                </pic:pic>
              </a:graphicData>
            </a:graphic>
          </wp:inline>
        </w:drawing>
      </w:r>
    </w:p>
    <w:p w14:paraId="21960971" w14:textId="77777777" w:rsidR="00174BD0" w:rsidRPr="00D57BA4" w:rsidRDefault="00174BD0" w:rsidP="00D57BA4">
      <w:pPr>
        <w:spacing w:before="0" w:after="0" w:line="480" w:lineRule="auto"/>
        <w:rPr>
          <w:sz w:val="24"/>
          <w:szCs w:val="24"/>
        </w:rPr>
      </w:pPr>
      <w:r w:rsidRPr="00D57BA4">
        <w:rPr>
          <w:sz w:val="24"/>
          <w:szCs w:val="24"/>
        </w:rPr>
        <w:t>Further investigation revealed that the file content is being interpreted as plain text rather than binary.</w:t>
      </w:r>
    </w:p>
    <w:p w14:paraId="13F50B7F" w14:textId="77777777" w:rsidR="00174BD0" w:rsidRPr="00D57BA4" w:rsidRDefault="00174BD0" w:rsidP="00D57BA4">
      <w:pPr>
        <w:spacing w:before="0" w:after="0" w:line="480" w:lineRule="auto"/>
        <w:rPr>
          <w:sz w:val="24"/>
          <w:szCs w:val="24"/>
        </w:rPr>
      </w:pPr>
      <w:r w:rsidRPr="00D57BA4">
        <w:rPr>
          <w:sz w:val="24"/>
          <w:szCs w:val="24"/>
        </w:rPr>
        <w:t>I had to install Hex editor extension and open the test.txt with this editor to verify that the text has been encrypted</w:t>
      </w:r>
    </w:p>
    <w:p w14:paraId="0759F844" w14:textId="77777777" w:rsidR="00174BD0" w:rsidRPr="00D57BA4" w:rsidRDefault="00174BD0" w:rsidP="00D57BA4">
      <w:pPr>
        <w:spacing w:before="0" w:after="0" w:line="480" w:lineRule="auto"/>
        <w:rPr>
          <w:sz w:val="24"/>
          <w:szCs w:val="24"/>
        </w:rPr>
      </w:pPr>
    </w:p>
    <w:p w14:paraId="0257D31A" w14:textId="77777777" w:rsidR="00A96CAE" w:rsidRPr="00D57BA4" w:rsidRDefault="00A96CAE" w:rsidP="00D57BA4">
      <w:pPr>
        <w:spacing w:before="0" w:after="0" w:line="480" w:lineRule="auto"/>
        <w:rPr>
          <w:sz w:val="24"/>
          <w:szCs w:val="24"/>
        </w:rPr>
      </w:pPr>
    </w:p>
    <w:p w14:paraId="4F7C0C84" w14:textId="77777777" w:rsidR="009218BB" w:rsidRPr="00D57BA4" w:rsidRDefault="009218BB" w:rsidP="00D57BA4">
      <w:pPr>
        <w:spacing w:before="0" w:after="0" w:line="480" w:lineRule="auto"/>
        <w:rPr>
          <w:sz w:val="24"/>
          <w:szCs w:val="24"/>
        </w:rPr>
      </w:pPr>
    </w:p>
    <w:p w14:paraId="42382ED6" w14:textId="77777777" w:rsidR="009218BB" w:rsidRPr="00D57BA4" w:rsidRDefault="009218BB" w:rsidP="00D57BA4">
      <w:pPr>
        <w:spacing w:before="0" w:after="0" w:line="480" w:lineRule="auto"/>
        <w:rPr>
          <w:sz w:val="24"/>
          <w:szCs w:val="24"/>
        </w:rPr>
      </w:pPr>
    </w:p>
    <w:p w14:paraId="0C50B8F8" w14:textId="77777777" w:rsidR="00FC799B" w:rsidRDefault="00FC799B" w:rsidP="00D57BA4">
      <w:pPr>
        <w:spacing w:before="0" w:after="0" w:line="480" w:lineRule="auto"/>
        <w:rPr>
          <w:sz w:val="24"/>
          <w:szCs w:val="24"/>
        </w:rPr>
      </w:pPr>
    </w:p>
    <w:p w14:paraId="51772344" w14:textId="31A77A24" w:rsidR="00A96CAE" w:rsidRPr="00D57BA4" w:rsidRDefault="00A96CAE" w:rsidP="00AE574B">
      <w:pPr>
        <w:pStyle w:val="Heading3"/>
      </w:pPr>
      <w:r w:rsidRPr="00D57BA4">
        <w:t>Appendix F – Troubleshooting Continued</w:t>
      </w:r>
    </w:p>
    <w:p w14:paraId="708B1996" w14:textId="77777777" w:rsidR="00FC799B" w:rsidRPr="00D57BA4" w:rsidRDefault="00FC799B" w:rsidP="00D57BA4">
      <w:pPr>
        <w:spacing w:before="0" w:after="0" w:line="480" w:lineRule="auto"/>
        <w:rPr>
          <w:sz w:val="24"/>
          <w:szCs w:val="24"/>
        </w:rPr>
      </w:pPr>
    </w:p>
    <w:p w14:paraId="61781A73" w14:textId="77777777" w:rsidR="009218BB" w:rsidRPr="00D57BA4" w:rsidRDefault="009218BB" w:rsidP="00D57BA4">
      <w:pPr>
        <w:spacing w:before="0" w:after="0" w:line="480" w:lineRule="auto"/>
        <w:rPr>
          <w:sz w:val="24"/>
          <w:szCs w:val="24"/>
        </w:rPr>
      </w:pPr>
      <w:r w:rsidRPr="00D57BA4">
        <w:rPr>
          <w:sz w:val="24"/>
          <w:szCs w:val="24"/>
        </w:rPr>
        <w:t>However, I found another solution by modifying my program by adding some new lines and making several lines as comments. I Added Console Output to Show File Content in Java.</w:t>
      </w:r>
    </w:p>
    <w:p w14:paraId="35940776" w14:textId="075D6483" w:rsidR="00D74EBB" w:rsidRPr="00D57BA4" w:rsidRDefault="004D69F1" w:rsidP="00D57BA4">
      <w:pPr>
        <w:spacing w:before="0" w:after="0" w:line="480" w:lineRule="auto"/>
        <w:rPr>
          <w:sz w:val="24"/>
          <w:szCs w:val="24"/>
          <w:lang w:val="en-GB"/>
        </w:rPr>
      </w:pPr>
      <w:r w:rsidRPr="00D57BA4">
        <w:rPr>
          <w:noProof/>
          <w:sz w:val="24"/>
          <w:szCs w:val="24"/>
          <w:lang w:val="en-GB"/>
        </w:rPr>
        <w:drawing>
          <wp:inline distT="0" distB="0" distL="0" distR="0" wp14:anchorId="24E5B1C2" wp14:editId="06DA6CD4">
            <wp:extent cx="5943600" cy="1967865"/>
            <wp:effectExtent l="0" t="0" r="0" b="0"/>
            <wp:docPr id="273488474"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88474" name="Picture 1" descr="A computer screen shot of text&#10;&#10;AI-generated content may be incorrect."/>
                    <pic:cNvPicPr/>
                  </pic:nvPicPr>
                  <pic:blipFill>
                    <a:blip r:embed="rId43"/>
                    <a:stretch>
                      <a:fillRect/>
                    </a:stretch>
                  </pic:blipFill>
                  <pic:spPr>
                    <a:xfrm>
                      <a:off x="0" y="0"/>
                      <a:ext cx="5943600" cy="1967865"/>
                    </a:xfrm>
                    <a:prstGeom prst="rect">
                      <a:avLst/>
                    </a:prstGeom>
                  </pic:spPr>
                </pic:pic>
              </a:graphicData>
            </a:graphic>
          </wp:inline>
        </w:drawing>
      </w:r>
    </w:p>
    <w:p w14:paraId="04954E6E" w14:textId="4275A050" w:rsidR="00117606" w:rsidRPr="00D57BA4" w:rsidRDefault="00117606" w:rsidP="00D57BA4">
      <w:pPr>
        <w:spacing w:before="0" w:after="0" w:line="480" w:lineRule="auto"/>
        <w:rPr>
          <w:sz w:val="24"/>
          <w:szCs w:val="24"/>
        </w:rPr>
      </w:pPr>
      <w:r w:rsidRPr="00D57BA4">
        <w:rPr>
          <w:sz w:val="24"/>
          <w:szCs w:val="24"/>
        </w:rPr>
        <w:t xml:space="preserve"> I modified the main () method to be able to verify the code directly in Terminal.</w:t>
      </w:r>
    </w:p>
    <w:p w14:paraId="6EEE8BA7" w14:textId="77777777" w:rsidR="00117606" w:rsidRPr="00D57BA4" w:rsidRDefault="00117606" w:rsidP="00D57BA4">
      <w:pPr>
        <w:spacing w:before="0" w:after="0" w:line="480" w:lineRule="auto"/>
        <w:rPr>
          <w:sz w:val="24"/>
          <w:szCs w:val="24"/>
        </w:rPr>
      </w:pPr>
      <w:r w:rsidRPr="00D57BA4">
        <w:rPr>
          <w:sz w:val="24"/>
          <w:szCs w:val="24"/>
        </w:rPr>
        <w:t>Afterwards I could see the following</w:t>
      </w:r>
    </w:p>
    <w:p w14:paraId="507080A0" w14:textId="3D4BA9C7" w:rsidR="00117606" w:rsidRPr="00D57BA4" w:rsidRDefault="00117606" w:rsidP="00D57BA4">
      <w:pPr>
        <w:spacing w:before="0" w:after="0" w:line="480" w:lineRule="auto"/>
        <w:rPr>
          <w:sz w:val="24"/>
          <w:szCs w:val="24"/>
        </w:rPr>
      </w:pPr>
      <w:r w:rsidRPr="00D57BA4">
        <w:rPr>
          <w:sz w:val="24"/>
          <w:szCs w:val="24"/>
        </w:rPr>
        <w:t xml:space="preserve">Now when </w:t>
      </w:r>
      <w:r w:rsidR="00FD5B48" w:rsidRPr="00D57BA4">
        <w:rPr>
          <w:sz w:val="24"/>
          <w:szCs w:val="24"/>
        </w:rPr>
        <w:t>I</w:t>
      </w:r>
      <w:r w:rsidRPr="00D57BA4">
        <w:rPr>
          <w:sz w:val="24"/>
          <w:szCs w:val="24"/>
        </w:rPr>
        <w:t xml:space="preserve"> run java FileEncryptor, </w:t>
      </w:r>
      <w:r w:rsidR="00FD5B48" w:rsidRPr="00D57BA4">
        <w:rPr>
          <w:sz w:val="24"/>
          <w:szCs w:val="24"/>
        </w:rPr>
        <w:t xml:space="preserve">I </w:t>
      </w:r>
      <w:r w:rsidR="006413EA" w:rsidRPr="00D57BA4">
        <w:rPr>
          <w:sz w:val="24"/>
          <w:szCs w:val="24"/>
        </w:rPr>
        <w:t>can</w:t>
      </w:r>
      <w:r w:rsidRPr="00D57BA4">
        <w:rPr>
          <w:sz w:val="24"/>
          <w:szCs w:val="24"/>
        </w:rPr>
        <w:t xml:space="preserve"> see:</w:t>
      </w:r>
    </w:p>
    <w:p w14:paraId="0982B29F" w14:textId="5AC0C779" w:rsidR="00C43CFF" w:rsidRPr="00D57BA4" w:rsidRDefault="00117606" w:rsidP="00D57BA4">
      <w:pPr>
        <w:spacing w:before="0" w:after="0" w:line="480" w:lineRule="auto"/>
        <w:ind w:left="360"/>
        <w:rPr>
          <w:sz w:val="24"/>
          <w:szCs w:val="24"/>
        </w:rPr>
      </w:pPr>
      <w:r w:rsidRPr="00D57BA4">
        <w:rPr>
          <w:sz w:val="24"/>
          <w:szCs w:val="24"/>
        </w:rPr>
        <w:t>Original content</w:t>
      </w:r>
      <w:r w:rsidR="00806A70" w:rsidRPr="00D57BA4">
        <w:rPr>
          <w:sz w:val="24"/>
          <w:szCs w:val="24"/>
        </w:rPr>
        <w:t>; Encrypted content (scrambled);</w:t>
      </w:r>
      <w:r w:rsidR="00EE31AE" w:rsidRPr="00D57BA4">
        <w:rPr>
          <w:sz w:val="24"/>
          <w:szCs w:val="24"/>
        </w:rPr>
        <w:t xml:space="preserve"> Decrypted content</w:t>
      </w:r>
      <w:r w:rsidR="00FF1ED4" w:rsidRPr="00D57BA4">
        <w:rPr>
          <w:sz w:val="24"/>
          <w:szCs w:val="24"/>
        </w:rPr>
        <w:t xml:space="preserve"> </w:t>
      </w:r>
      <w:r w:rsidR="00D66929" w:rsidRPr="00D57BA4">
        <w:rPr>
          <w:sz w:val="24"/>
          <w:szCs w:val="24"/>
        </w:rPr>
        <w:t xml:space="preserve">– </w:t>
      </w:r>
      <w:r w:rsidR="00D66929" w:rsidRPr="00D57BA4">
        <w:rPr>
          <w:sz w:val="24"/>
          <w:szCs w:val="24"/>
          <w:highlight w:val="yellow"/>
        </w:rPr>
        <w:t>Please refer to next page</w:t>
      </w:r>
    </w:p>
    <w:p w14:paraId="70E0E0A1" w14:textId="77777777" w:rsidR="00333476" w:rsidRPr="00D57BA4" w:rsidRDefault="00333476" w:rsidP="00D57BA4">
      <w:pPr>
        <w:spacing w:before="0" w:after="0" w:line="480" w:lineRule="auto"/>
        <w:ind w:left="360"/>
        <w:rPr>
          <w:sz w:val="24"/>
          <w:szCs w:val="24"/>
        </w:rPr>
      </w:pPr>
    </w:p>
    <w:p w14:paraId="41174F41" w14:textId="77777777" w:rsidR="00333476" w:rsidRPr="00D57BA4" w:rsidRDefault="00333476" w:rsidP="00D57BA4">
      <w:pPr>
        <w:spacing w:before="0" w:after="0" w:line="480" w:lineRule="auto"/>
        <w:ind w:left="360"/>
        <w:rPr>
          <w:sz w:val="24"/>
          <w:szCs w:val="24"/>
        </w:rPr>
      </w:pPr>
    </w:p>
    <w:p w14:paraId="7AAE2626" w14:textId="77777777" w:rsidR="00333476" w:rsidRPr="00D57BA4" w:rsidRDefault="00333476" w:rsidP="00D57BA4">
      <w:pPr>
        <w:spacing w:before="0" w:after="0" w:line="480" w:lineRule="auto"/>
        <w:ind w:left="360"/>
        <w:rPr>
          <w:sz w:val="24"/>
          <w:szCs w:val="24"/>
        </w:rPr>
      </w:pPr>
    </w:p>
    <w:p w14:paraId="0E7B1BE2" w14:textId="77777777" w:rsidR="00333476" w:rsidRPr="00D57BA4" w:rsidRDefault="00333476" w:rsidP="00D57BA4">
      <w:pPr>
        <w:spacing w:before="0" w:after="0" w:line="480" w:lineRule="auto"/>
        <w:ind w:left="360"/>
        <w:rPr>
          <w:sz w:val="24"/>
          <w:szCs w:val="24"/>
        </w:rPr>
      </w:pPr>
    </w:p>
    <w:p w14:paraId="3A50993E" w14:textId="77777777" w:rsidR="00333476" w:rsidRPr="00D57BA4" w:rsidRDefault="00333476" w:rsidP="00D57BA4">
      <w:pPr>
        <w:spacing w:before="0" w:after="0" w:line="480" w:lineRule="auto"/>
        <w:ind w:left="360"/>
        <w:rPr>
          <w:sz w:val="24"/>
          <w:szCs w:val="24"/>
        </w:rPr>
      </w:pPr>
    </w:p>
    <w:p w14:paraId="78346C00" w14:textId="77777777" w:rsidR="008F717F" w:rsidRPr="00D57BA4" w:rsidRDefault="008F717F" w:rsidP="00D57BA4">
      <w:pPr>
        <w:spacing w:before="0" w:after="0" w:line="480" w:lineRule="auto"/>
        <w:ind w:left="360"/>
        <w:rPr>
          <w:sz w:val="24"/>
          <w:szCs w:val="24"/>
        </w:rPr>
      </w:pPr>
    </w:p>
    <w:p w14:paraId="58BFBF21" w14:textId="68EE2448" w:rsidR="00117606" w:rsidRDefault="00C43CFF" w:rsidP="00AE2887">
      <w:pPr>
        <w:pStyle w:val="Heading3"/>
      </w:pPr>
      <w:bookmarkStart w:id="24" w:name="_Toc211702674"/>
      <w:r w:rsidRPr="00D57BA4">
        <w:t>Appendix</w:t>
      </w:r>
      <w:r w:rsidR="00F56F67" w:rsidRPr="00D57BA4">
        <w:t xml:space="preserve"> F </w:t>
      </w:r>
      <w:r w:rsidR="00953F50" w:rsidRPr="00D57BA4">
        <w:t>–</w:t>
      </w:r>
      <w:r w:rsidR="00785170" w:rsidRPr="00D57BA4">
        <w:t xml:space="preserve"> </w:t>
      </w:r>
      <w:r w:rsidR="00E16CC0" w:rsidRPr="00D57BA4">
        <w:t>C</w:t>
      </w:r>
      <w:r w:rsidR="00F56F67" w:rsidRPr="00D57BA4">
        <w:t>ontinued</w:t>
      </w:r>
      <w:r w:rsidR="00953F50" w:rsidRPr="00D57BA4">
        <w:t xml:space="preserve"> </w:t>
      </w:r>
      <w:r w:rsidR="00E16CC0" w:rsidRPr="00D57BA4">
        <w:t>T</w:t>
      </w:r>
      <w:r w:rsidR="00785170" w:rsidRPr="00D57BA4">
        <w:t xml:space="preserve">roubleshooting </w:t>
      </w:r>
      <w:r w:rsidR="00A9579D" w:rsidRPr="00D57BA4">
        <w:t>N</w:t>
      </w:r>
      <w:r w:rsidR="00953F50" w:rsidRPr="00D57BA4">
        <w:t>an</w:t>
      </w:r>
      <w:r w:rsidR="00DF6EF2" w:rsidRPr="00D57BA4">
        <w:t>oseconds</w:t>
      </w:r>
      <w:bookmarkEnd w:id="24"/>
    </w:p>
    <w:p w14:paraId="4C4AA380" w14:textId="77777777" w:rsidR="00AE574B" w:rsidRPr="00AE574B" w:rsidRDefault="00AE574B" w:rsidP="00AE574B">
      <w:pPr>
        <w:rPr>
          <w:lang w:val="en-GB"/>
        </w:rPr>
      </w:pPr>
    </w:p>
    <w:p w14:paraId="1AA919EC" w14:textId="3662989C" w:rsidR="00D57BA4" w:rsidRDefault="00422994" w:rsidP="00D57BA4">
      <w:pPr>
        <w:spacing w:before="0" w:after="0" w:line="480" w:lineRule="auto"/>
        <w:rPr>
          <w:sz w:val="24"/>
          <w:szCs w:val="24"/>
        </w:rPr>
      </w:pPr>
      <w:r w:rsidRPr="00D57BA4">
        <w:rPr>
          <w:sz w:val="24"/>
          <w:szCs w:val="24"/>
        </w:rPr>
        <w:t>Unfortunately,</w:t>
      </w:r>
      <w:r w:rsidR="00117606" w:rsidRPr="00D57BA4">
        <w:rPr>
          <w:sz w:val="24"/>
          <w:szCs w:val="24"/>
        </w:rPr>
        <w:t xml:space="preserve"> Java does not have a built-in </w:t>
      </w:r>
      <w:r w:rsidRPr="00D57BA4">
        <w:rPr>
          <w:sz w:val="24"/>
          <w:szCs w:val="24"/>
        </w:rPr>
        <w:t>stopwatch,</w:t>
      </w:r>
      <w:r w:rsidR="00117606" w:rsidRPr="00D57BA4">
        <w:rPr>
          <w:sz w:val="24"/>
          <w:szCs w:val="24"/>
        </w:rPr>
        <w:t xml:space="preserve"> but I could use System.nanoTime() to calculate how long each operation takes in </w:t>
      </w:r>
      <w:r w:rsidR="00117606" w:rsidRPr="00D57BA4">
        <w:rPr>
          <w:b/>
          <w:bCs/>
          <w:sz w:val="24"/>
          <w:szCs w:val="24"/>
        </w:rPr>
        <w:t>nanoseconds</w:t>
      </w:r>
      <w:r w:rsidR="00117606" w:rsidRPr="00D57BA4">
        <w:rPr>
          <w:sz w:val="24"/>
          <w:szCs w:val="24"/>
        </w:rPr>
        <w:t xml:space="preserve">, which </w:t>
      </w:r>
      <w:r w:rsidR="00D57BA4" w:rsidRPr="00D57BA4">
        <w:rPr>
          <w:sz w:val="24"/>
          <w:szCs w:val="24"/>
        </w:rPr>
        <w:t>you</w:t>
      </w:r>
      <w:r w:rsidR="00117606" w:rsidRPr="00D57BA4">
        <w:rPr>
          <w:sz w:val="24"/>
          <w:szCs w:val="24"/>
        </w:rPr>
        <w:t xml:space="preserve"> can convert to milliseconds for readability.</w:t>
      </w:r>
    </w:p>
    <w:p w14:paraId="255464F3" w14:textId="17BE4368" w:rsidR="00432544" w:rsidRDefault="00432544" w:rsidP="00D57BA4">
      <w:pPr>
        <w:spacing w:before="0" w:after="0" w:line="480" w:lineRule="auto"/>
        <w:rPr>
          <w:sz w:val="24"/>
          <w:szCs w:val="24"/>
        </w:rPr>
      </w:pPr>
      <w:r w:rsidRPr="00432544">
        <w:rPr>
          <w:noProof/>
          <w:sz w:val="24"/>
          <w:szCs w:val="24"/>
        </w:rPr>
        <w:drawing>
          <wp:inline distT="0" distB="0" distL="0" distR="0" wp14:anchorId="792CBE4D" wp14:editId="491337A5">
            <wp:extent cx="5943600" cy="3028315"/>
            <wp:effectExtent l="0" t="0" r="0" b="635"/>
            <wp:docPr id="79605863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58630" name="Picture 1" descr="A screen shot of a computer program&#10;&#10;AI-generated content may be incorrect."/>
                    <pic:cNvPicPr/>
                  </pic:nvPicPr>
                  <pic:blipFill>
                    <a:blip r:embed="rId44"/>
                    <a:stretch>
                      <a:fillRect/>
                    </a:stretch>
                  </pic:blipFill>
                  <pic:spPr>
                    <a:xfrm>
                      <a:off x="0" y="0"/>
                      <a:ext cx="5943600" cy="3028315"/>
                    </a:xfrm>
                    <a:prstGeom prst="rect">
                      <a:avLst/>
                    </a:prstGeom>
                  </pic:spPr>
                </pic:pic>
              </a:graphicData>
            </a:graphic>
          </wp:inline>
        </w:drawing>
      </w:r>
    </w:p>
    <w:p w14:paraId="3AE63B86" w14:textId="77777777" w:rsidR="00D57BA4" w:rsidRDefault="00D57BA4" w:rsidP="00D57BA4">
      <w:pPr>
        <w:spacing w:before="0" w:after="0" w:line="480" w:lineRule="auto"/>
        <w:rPr>
          <w:sz w:val="24"/>
          <w:szCs w:val="24"/>
        </w:rPr>
      </w:pPr>
    </w:p>
    <w:p w14:paraId="177680B7" w14:textId="77777777" w:rsidR="00D57BA4" w:rsidRDefault="00D57BA4" w:rsidP="00D57BA4">
      <w:pPr>
        <w:spacing w:before="0" w:after="0" w:line="480" w:lineRule="auto"/>
        <w:rPr>
          <w:sz w:val="24"/>
          <w:szCs w:val="24"/>
        </w:rPr>
      </w:pPr>
    </w:p>
    <w:p w14:paraId="5690042C" w14:textId="77777777" w:rsidR="00D57BA4" w:rsidRDefault="00D57BA4" w:rsidP="00D57BA4">
      <w:pPr>
        <w:spacing w:before="0" w:after="0" w:line="480" w:lineRule="auto"/>
        <w:rPr>
          <w:sz w:val="24"/>
          <w:szCs w:val="24"/>
        </w:rPr>
      </w:pPr>
    </w:p>
    <w:p w14:paraId="1E64EF26" w14:textId="77777777" w:rsidR="00D57BA4" w:rsidRDefault="00D57BA4" w:rsidP="00D57BA4">
      <w:pPr>
        <w:spacing w:before="0" w:after="0" w:line="480" w:lineRule="auto"/>
        <w:rPr>
          <w:sz w:val="24"/>
          <w:szCs w:val="24"/>
        </w:rPr>
      </w:pPr>
    </w:p>
    <w:p w14:paraId="6042DF22" w14:textId="77777777" w:rsidR="00D57BA4" w:rsidRDefault="00D57BA4" w:rsidP="00D57BA4">
      <w:pPr>
        <w:spacing w:before="0" w:after="0" w:line="480" w:lineRule="auto"/>
        <w:rPr>
          <w:sz w:val="24"/>
          <w:szCs w:val="24"/>
        </w:rPr>
      </w:pPr>
    </w:p>
    <w:p w14:paraId="7343B572" w14:textId="77777777" w:rsidR="00D57BA4" w:rsidRDefault="00D57BA4" w:rsidP="00D57BA4">
      <w:pPr>
        <w:spacing w:before="0" w:after="0" w:line="480" w:lineRule="auto"/>
        <w:rPr>
          <w:sz w:val="24"/>
          <w:szCs w:val="24"/>
        </w:rPr>
      </w:pPr>
    </w:p>
    <w:p w14:paraId="73A9CC4D" w14:textId="77777777" w:rsidR="00D57BA4" w:rsidRDefault="00D57BA4" w:rsidP="00D57BA4">
      <w:pPr>
        <w:spacing w:before="0" w:after="0" w:line="480" w:lineRule="auto"/>
        <w:rPr>
          <w:sz w:val="24"/>
          <w:szCs w:val="24"/>
        </w:rPr>
      </w:pPr>
    </w:p>
    <w:p w14:paraId="7844340F" w14:textId="77777777" w:rsidR="00D57BA4" w:rsidRDefault="00D57BA4" w:rsidP="00D57BA4">
      <w:pPr>
        <w:spacing w:before="0" w:after="0" w:line="480" w:lineRule="auto"/>
        <w:rPr>
          <w:sz w:val="24"/>
          <w:szCs w:val="24"/>
        </w:rPr>
      </w:pPr>
    </w:p>
    <w:p w14:paraId="4559C23E" w14:textId="77777777" w:rsidR="00D57BA4" w:rsidRDefault="00D57BA4" w:rsidP="00D57BA4">
      <w:pPr>
        <w:spacing w:before="0" w:after="0" w:line="480" w:lineRule="auto"/>
        <w:rPr>
          <w:sz w:val="24"/>
          <w:szCs w:val="24"/>
        </w:rPr>
      </w:pPr>
    </w:p>
    <w:p w14:paraId="5FE14A9A" w14:textId="20AC954C" w:rsidR="00D57BA4" w:rsidRDefault="00D57BA4" w:rsidP="00AE2887">
      <w:pPr>
        <w:pStyle w:val="Heading3"/>
      </w:pPr>
      <w:bookmarkStart w:id="25" w:name="_Toc211702675"/>
      <w:r w:rsidRPr="00D57BA4">
        <w:t>Appendix F – Continued Troubleshooting Nanoseconds</w:t>
      </w:r>
      <w:bookmarkEnd w:id="25"/>
    </w:p>
    <w:p w14:paraId="2D7590DC" w14:textId="77777777" w:rsidR="00AB26BB" w:rsidRPr="00AB26BB" w:rsidRDefault="00AB26BB" w:rsidP="00AB26BB"/>
    <w:p w14:paraId="552A031E" w14:textId="40410D54" w:rsidR="00117606" w:rsidRPr="00D57BA4" w:rsidRDefault="00117606" w:rsidP="00D57BA4">
      <w:pPr>
        <w:spacing w:before="0" w:after="0" w:line="480" w:lineRule="auto"/>
        <w:rPr>
          <w:sz w:val="24"/>
          <w:szCs w:val="24"/>
        </w:rPr>
      </w:pPr>
      <w:r w:rsidRPr="00D57BA4">
        <w:rPr>
          <w:noProof/>
          <w:sz w:val="24"/>
          <w:szCs w:val="24"/>
        </w:rPr>
        <w:drawing>
          <wp:inline distT="0" distB="0" distL="0" distR="0" wp14:anchorId="01AE824B" wp14:editId="1EC91692">
            <wp:extent cx="5731510" cy="3729990"/>
            <wp:effectExtent l="0" t="0" r="2540" b="3810"/>
            <wp:docPr id="18566844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84417" name="Picture 1" descr="A screenshot of a computer program&#10;&#10;AI-generated content may be incorrect."/>
                    <pic:cNvPicPr/>
                  </pic:nvPicPr>
                  <pic:blipFill>
                    <a:blip r:embed="rId45"/>
                    <a:stretch>
                      <a:fillRect/>
                    </a:stretch>
                  </pic:blipFill>
                  <pic:spPr>
                    <a:xfrm>
                      <a:off x="0" y="0"/>
                      <a:ext cx="5731510" cy="3729990"/>
                    </a:xfrm>
                    <a:prstGeom prst="rect">
                      <a:avLst/>
                    </a:prstGeom>
                  </pic:spPr>
                </pic:pic>
              </a:graphicData>
            </a:graphic>
          </wp:inline>
        </w:drawing>
      </w:r>
    </w:p>
    <w:p w14:paraId="2420971B" w14:textId="77777777" w:rsidR="00F56F67" w:rsidRDefault="00F56F67" w:rsidP="00D57BA4">
      <w:pPr>
        <w:spacing w:before="0" w:after="0" w:line="480" w:lineRule="auto"/>
        <w:rPr>
          <w:sz w:val="24"/>
          <w:szCs w:val="24"/>
        </w:rPr>
      </w:pPr>
    </w:p>
    <w:p w14:paraId="1F94908E" w14:textId="77777777" w:rsidR="00D57BA4" w:rsidRDefault="00D57BA4" w:rsidP="00D57BA4">
      <w:pPr>
        <w:spacing w:before="0" w:after="0" w:line="480" w:lineRule="auto"/>
        <w:rPr>
          <w:sz w:val="24"/>
          <w:szCs w:val="24"/>
        </w:rPr>
      </w:pPr>
    </w:p>
    <w:p w14:paraId="6C22B088" w14:textId="77777777" w:rsidR="00D57BA4" w:rsidRDefault="00D57BA4" w:rsidP="00D57BA4">
      <w:pPr>
        <w:spacing w:before="0" w:after="0" w:line="480" w:lineRule="auto"/>
        <w:rPr>
          <w:sz w:val="24"/>
          <w:szCs w:val="24"/>
        </w:rPr>
      </w:pPr>
    </w:p>
    <w:p w14:paraId="25A9F9AA" w14:textId="77777777" w:rsidR="00D57BA4" w:rsidRDefault="00D57BA4" w:rsidP="00D57BA4">
      <w:pPr>
        <w:spacing w:before="0" w:after="0" w:line="480" w:lineRule="auto"/>
        <w:rPr>
          <w:sz w:val="24"/>
          <w:szCs w:val="24"/>
        </w:rPr>
      </w:pPr>
    </w:p>
    <w:p w14:paraId="10BC35E0" w14:textId="77777777" w:rsidR="00D57BA4" w:rsidRDefault="00D57BA4" w:rsidP="00D57BA4">
      <w:pPr>
        <w:spacing w:before="0" w:after="0" w:line="480" w:lineRule="auto"/>
        <w:rPr>
          <w:sz w:val="24"/>
          <w:szCs w:val="24"/>
        </w:rPr>
      </w:pPr>
    </w:p>
    <w:p w14:paraId="4A1A9039" w14:textId="77777777" w:rsidR="00D57BA4" w:rsidRDefault="00D57BA4" w:rsidP="00D57BA4">
      <w:pPr>
        <w:spacing w:before="0" w:after="0" w:line="480" w:lineRule="auto"/>
        <w:rPr>
          <w:sz w:val="24"/>
          <w:szCs w:val="24"/>
        </w:rPr>
      </w:pPr>
    </w:p>
    <w:p w14:paraId="5EE0881A" w14:textId="77777777" w:rsidR="00D57BA4" w:rsidRDefault="00D57BA4" w:rsidP="00D57BA4">
      <w:pPr>
        <w:spacing w:before="0" w:after="0" w:line="480" w:lineRule="auto"/>
        <w:rPr>
          <w:sz w:val="24"/>
          <w:szCs w:val="24"/>
        </w:rPr>
      </w:pPr>
    </w:p>
    <w:p w14:paraId="7EED1118" w14:textId="77777777" w:rsidR="00D57BA4" w:rsidRDefault="00D57BA4" w:rsidP="00D57BA4">
      <w:pPr>
        <w:spacing w:before="0" w:after="0" w:line="480" w:lineRule="auto"/>
        <w:rPr>
          <w:sz w:val="24"/>
          <w:szCs w:val="24"/>
        </w:rPr>
      </w:pPr>
    </w:p>
    <w:p w14:paraId="0667EA19" w14:textId="77777777" w:rsidR="00D57BA4" w:rsidRPr="00D57BA4" w:rsidRDefault="00D57BA4" w:rsidP="00D57BA4">
      <w:pPr>
        <w:spacing w:before="0" w:after="0" w:line="480" w:lineRule="auto"/>
        <w:rPr>
          <w:sz w:val="24"/>
          <w:szCs w:val="24"/>
        </w:rPr>
      </w:pPr>
    </w:p>
    <w:p w14:paraId="2DF80CB6" w14:textId="1378DBD4" w:rsidR="0026444E" w:rsidRDefault="003550E6" w:rsidP="00AE2887">
      <w:pPr>
        <w:pStyle w:val="Heading3"/>
      </w:pPr>
      <w:bookmarkStart w:id="26" w:name="_Toc211702676"/>
      <w:r w:rsidRPr="00D57BA4">
        <w:t xml:space="preserve">Appendix G </w:t>
      </w:r>
      <w:r w:rsidR="006413EA" w:rsidRPr="00D57BA4">
        <w:t>– Java</w:t>
      </w:r>
      <w:r w:rsidRPr="00D57BA4">
        <w:t xml:space="preserve"> </w:t>
      </w:r>
      <w:r w:rsidR="003E470E" w:rsidRPr="00D57BA4">
        <w:t>C</w:t>
      </w:r>
      <w:r w:rsidR="00CA01D2" w:rsidRPr="00D57BA4">
        <w:t xml:space="preserve">ompiled and </w:t>
      </w:r>
      <w:r w:rsidR="003E470E" w:rsidRPr="00D57BA4">
        <w:t>E</w:t>
      </w:r>
      <w:r w:rsidR="002A76BD" w:rsidRPr="00D57BA4">
        <w:t>xecut</w:t>
      </w:r>
      <w:r w:rsidR="003E470E" w:rsidRPr="00D57BA4">
        <w:t>ed</w:t>
      </w:r>
      <w:r w:rsidR="00655BB2" w:rsidRPr="00D57BA4">
        <w:t xml:space="preserve"> – First Time</w:t>
      </w:r>
      <w:bookmarkEnd w:id="26"/>
    </w:p>
    <w:p w14:paraId="762C378F" w14:textId="77777777" w:rsidR="00AE574B" w:rsidRPr="00AE574B" w:rsidRDefault="00AE574B" w:rsidP="00AE574B">
      <w:pPr>
        <w:rPr>
          <w:lang w:val="en-GB"/>
        </w:rPr>
      </w:pPr>
    </w:p>
    <w:p w14:paraId="49BE5D25" w14:textId="69181C1E" w:rsidR="002A76BD" w:rsidRPr="00D57BA4" w:rsidRDefault="002A76BD" w:rsidP="00D57BA4">
      <w:pPr>
        <w:spacing w:before="0" w:after="0" w:line="480" w:lineRule="auto"/>
        <w:rPr>
          <w:sz w:val="24"/>
          <w:szCs w:val="24"/>
        </w:rPr>
      </w:pPr>
      <w:r w:rsidRPr="00D57BA4">
        <w:rPr>
          <w:noProof/>
          <w:sz w:val="24"/>
          <w:szCs w:val="24"/>
        </w:rPr>
        <w:drawing>
          <wp:inline distT="0" distB="0" distL="0" distR="0" wp14:anchorId="5CFBAC00" wp14:editId="3E025491">
            <wp:extent cx="5731510" cy="3729990"/>
            <wp:effectExtent l="0" t="0" r="2540" b="3810"/>
            <wp:docPr id="13298928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84417" name="Picture 1" descr="A screenshot of a computer program&#10;&#10;AI-generated content may be incorrect."/>
                    <pic:cNvPicPr/>
                  </pic:nvPicPr>
                  <pic:blipFill>
                    <a:blip r:embed="rId45"/>
                    <a:stretch>
                      <a:fillRect/>
                    </a:stretch>
                  </pic:blipFill>
                  <pic:spPr>
                    <a:xfrm>
                      <a:off x="0" y="0"/>
                      <a:ext cx="5731510" cy="3729990"/>
                    </a:xfrm>
                    <a:prstGeom prst="rect">
                      <a:avLst/>
                    </a:prstGeom>
                  </pic:spPr>
                </pic:pic>
              </a:graphicData>
            </a:graphic>
          </wp:inline>
        </w:drawing>
      </w:r>
    </w:p>
    <w:p w14:paraId="0C5FB37A" w14:textId="77777777" w:rsidR="002E5656" w:rsidRPr="00D57BA4" w:rsidRDefault="002E5656" w:rsidP="00D57BA4">
      <w:pPr>
        <w:spacing w:before="0" w:after="0" w:line="480" w:lineRule="auto"/>
        <w:rPr>
          <w:sz w:val="24"/>
          <w:szCs w:val="24"/>
        </w:rPr>
      </w:pPr>
    </w:p>
    <w:p w14:paraId="2964E2C9" w14:textId="77777777" w:rsidR="009D2EF9" w:rsidRPr="00D57BA4" w:rsidRDefault="009D2EF9" w:rsidP="00D57BA4">
      <w:pPr>
        <w:spacing w:before="0" w:after="0" w:line="480" w:lineRule="auto"/>
        <w:rPr>
          <w:sz w:val="24"/>
          <w:szCs w:val="24"/>
          <w:lang w:val="en-GB"/>
        </w:rPr>
      </w:pPr>
      <w:r w:rsidRPr="00D57BA4">
        <w:rPr>
          <w:sz w:val="24"/>
          <w:szCs w:val="24"/>
          <w:lang w:val="en-GB"/>
        </w:rPr>
        <w:br w:type="page"/>
      </w:r>
    </w:p>
    <w:p w14:paraId="17E58FBC" w14:textId="3A4CE7BA" w:rsidR="0026444E" w:rsidRDefault="002A76BD" w:rsidP="00AE2887">
      <w:pPr>
        <w:pStyle w:val="Heading3"/>
      </w:pPr>
      <w:bookmarkStart w:id="27" w:name="_Toc211702677"/>
      <w:r w:rsidRPr="00D57BA4">
        <w:t xml:space="preserve">Appendix </w:t>
      </w:r>
      <w:r w:rsidR="0068127E" w:rsidRPr="00D57BA4">
        <w:t>G</w:t>
      </w:r>
      <w:r w:rsidR="00090065" w:rsidRPr="00D57BA4">
        <w:t xml:space="preserve"> - Continued</w:t>
      </w:r>
      <w:r w:rsidRPr="00D57BA4">
        <w:t xml:space="preserve"> </w:t>
      </w:r>
      <w:r w:rsidR="00281341" w:rsidRPr="00D57BA4">
        <w:t>–</w:t>
      </w:r>
      <w:r w:rsidRPr="00D57BA4">
        <w:t xml:space="preserve"> </w:t>
      </w:r>
      <w:r w:rsidR="00E158D7" w:rsidRPr="00D57BA4">
        <w:t>Java</w:t>
      </w:r>
      <w:r w:rsidR="00DE4CA4" w:rsidRPr="00D57BA4">
        <w:t xml:space="preserve"> Faster Execution</w:t>
      </w:r>
      <w:r w:rsidR="0089099A" w:rsidRPr="00D57BA4">
        <w:t xml:space="preserve"> (4</w:t>
      </w:r>
      <w:r w:rsidR="0089099A" w:rsidRPr="00D57BA4">
        <w:rPr>
          <w:vertAlign w:val="superscript"/>
        </w:rPr>
        <w:t>th</w:t>
      </w:r>
      <w:r w:rsidR="0089099A" w:rsidRPr="00D57BA4">
        <w:t xml:space="preserve"> Run)</w:t>
      </w:r>
      <w:bookmarkEnd w:id="27"/>
    </w:p>
    <w:p w14:paraId="08439A0A" w14:textId="77777777" w:rsidR="00AE574B" w:rsidRPr="00AE574B" w:rsidRDefault="00AE574B" w:rsidP="00AE574B">
      <w:pPr>
        <w:rPr>
          <w:lang w:val="en-GB"/>
        </w:rPr>
      </w:pPr>
    </w:p>
    <w:p w14:paraId="3187BF30" w14:textId="280429BE" w:rsidR="00A1518A" w:rsidRPr="00D57BA4" w:rsidRDefault="00A1518A" w:rsidP="00D57BA4">
      <w:pPr>
        <w:spacing w:before="0" w:after="0" w:line="480" w:lineRule="auto"/>
        <w:rPr>
          <w:sz w:val="24"/>
          <w:szCs w:val="24"/>
          <w:lang w:val="en-GB"/>
        </w:rPr>
      </w:pPr>
      <w:r w:rsidRPr="00D57BA4">
        <w:rPr>
          <w:sz w:val="24"/>
          <w:szCs w:val="24"/>
          <w:lang w:val="en-GB"/>
        </w:rPr>
        <w:t>The Just-In-Time (JIT) compiler in Java translates bytecode that is run often into optimised native instructions after it has been interpreted for the first time. Cryptographic providers store key schedules and algorithm state in memory to lower the cost of future operations</w:t>
      </w:r>
      <w:r w:rsidR="00703D7D" w:rsidRPr="00D57BA4">
        <w:rPr>
          <w:sz w:val="24"/>
          <w:szCs w:val="24"/>
          <w:lang w:val="en-GB"/>
        </w:rPr>
        <w:t xml:space="preserve"> (see Georges et al., Statistically Rigorous Java Performance Evaluation, OOPSLA 2007).</w:t>
      </w:r>
      <w:r w:rsidRPr="00D57BA4">
        <w:rPr>
          <w:sz w:val="24"/>
          <w:szCs w:val="24"/>
          <w:lang w:val="en-GB"/>
        </w:rPr>
        <w:t xml:space="preserve"> </w:t>
      </w:r>
    </w:p>
    <w:p w14:paraId="30A133C3" w14:textId="77777777" w:rsidR="002D3377" w:rsidRPr="00D57BA4" w:rsidRDefault="002D3377" w:rsidP="00D57BA4">
      <w:pPr>
        <w:spacing w:before="0" w:after="0" w:line="480" w:lineRule="auto"/>
        <w:rPr>
          <w:sz w:val="24"/>
          <w:szCs w:val="24"/>
          <w:lang w:val="en-GB"/>
        </w:rPr>
      </w:pPr>
    </w:p>
    <w:p w14:paraId="6D2A43E0" w14:textId="0EC44C38" w:rsidR="00281341" w:rsidRPr="00D57BA4" w:rsidRDefault="00EA5346" w:rsidP="00D57BA4">
      <w:pPr>
        <w:spacing w:before="0" w:after="0" w:line="480" w:lineRule="auto"/>
        <w:rPr>
          <w:sz w:val="24"/>
          <w:szCs w:val="24"/>
          <w:lang w:val="en-GB"/>
        </w:rPr>
      </w:pPr>
      <w:r w:rsidRPr="00D57BA4">
        <w:rPr>
          <w:noProof/>
          <w:sz w:val="24"/>
          <w:szCs w:val="24"/>
          <w:lang w:val="en-GB"/>
        </w:rPr>
        <w:drawing>
          <wp:inline distT="0" distB="0" distL="0" distR="0" wp14:anchorId="1BACC428" wp14:editId="4590D96D">
            <wp:extent cx="5943600" cy="3395345"/>
            <wp:effectExtent l="0" t="0" r="0" b="0"/>
            <wp:docPr id="45292802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28025" name="Picture 1" descr="A screenshot of a computer screen&#10;&#10;AI-generated content may be incorrect."/>
                    <pic:cNvPicPr/>
                  </pic:nvPicPr>
                  <pic:blipFill>
                    <a:blip r:embed="rId46"/>
                    <a:stretch>
                      <a:fillRect/>
                    </a:stretch>
                  </pic:blipFill>
                  <pic:spPr>
                    <a:xfrm>
                      <a:off x="0" y="0"/>
                      <a:ext cx="5943600" cy="3395345"/>
                    </a:xfrm>
                    <a:prstGeom prst="rect">
                      <a:avLst/>
                    </a:prstGeom>
                  </pic:spPr>
                </pic:pic>
              </a:graphicData>
            </a:graphic>
          </wp:inline>
        </w:drawing>
      </w:r>
    </w:p>
    <w:p w14:paraId="0A66F4D5" w14:textId="77777777" w:rsidR="00E63FFA" w:rsidRPr="00D57BA4" w:rsidRDefault="00E63FFA" w:rsidP="00D57BA4">
      <w:pPr>
        <w:spacing w:before="0" w:after="0" w:line="480" w:lineRule="auto"/>
        <w:rPr>
          <w:sz w:val="24"/>
          <w:szCs w:val="24"/>
          <w:lang w:val="en-GB"/>
        </w:rPr>
      </w:pPr>
    </w:p>
    <w:p w14:paraId="41E24044" w14:textId="77777777" w:rsidR="00C43B9D" w:rsidRPr="00D57BA4" w:rsidRDefault="00C43B9D" w:rsidP="00D57BA4">
      <w:pPr>
        <w:spacing w:before="0" w:after="0" w:line="480" w:lineRule="auto"/>
        <w:rPr>
          <w:sz w:val="24"/>
          <w:szCs w:val="24"/>
          <w:lang w:val="en-GB"/>
        </w:rPr>
      </w:pPr>
    </w:p>
    <w:p w14:paraId="61A42AE2" w14:textId="77777777" w:rsidR="00C43B9D" w:rsidRPr="00D57BA4" w:rsidRDefault="00C43B9D" w:rsidP="00D57BA4">
      <w:pPr>
        <w:spacing w:before="0" w:after="0" w:line="480" w:lineRule="auto"/>
        <w:rPr>
          <w:sz w:val="24"/>
          <w:szCs w:val="24"/>
          <w:lang w:val="en-GB"/>
        </w:rPr>
      </w:pPr>
    </w:p>
    <w:p w14:paraId="6DC4E1EC" w14:textId="77777777" w:rsidR="00006F0F" w:rsidRPr="00D57BA4" w:rsidRDefault="00006F0F" w:rsidP="00D57BA4">
      <w:pPr>
        <w:spacing w:before="0" w:after="0" w:line="480" w:lineRule="auto"/>
        <w:rPr>
          <w:sz w:val="24"/>
          <w:szCs w:val="24"/>
          <w:lang w:val="en-GB"/>
        </w:rPr>
      </w:pPr>
    </w:p>
    <w:p w14:paraId="104E1171" w14:textId="3D8CC425" w:rsidR="00006F0F" w:rsidRDefault="00456512" w:rsidP="00AE2887">
      <w:pPr>
        <w:pStyle w:val="Heading3"/>
      </w:pPr>
      <w:bookmarkStart w:id="28" w:name="_Toc211702678"/>
      <w:r w:rsidRPr="00D57BA4">
        <w:t>Appendix H – Development Processes and Troubleshooting Table</w:t>
      </w:r>
      <w:bookmarkEnd w:id="28"/>
    </w:p>
    <w:p w14:paraId="58EA39D0" w14:textId="77777777" w:rsidR="00AE574B" w:rsidRPr="00AE574B" w:rsidRDefault="00AE574B" w:rsidP="00AE574B">
      <w:pPr>
        <w:rPr>
          <w:lang w:val="en-GB"/>
        </w:rPr>
      </w:pPr>
    </w:p>
    <w:p w14:paraId="0923657F" w14:textId="351C0DE6" w:rsidR="002A0093" w:rsidRPr="00D57BA4" w:rsidRDefault="002A0093" w:rsidP="00D57BA4">
      <w:pPr>
        <w:spacing w:before="0" w:after="0" w:line="480" w:lineRule="auto"/>
        <w:rPr>
          <w:sz w:val="24"/>
          <w:szCs w:val="24"/>
          <w:lang w:val="en-GB"/>
        </w:rPr>
      </w:pPr>
      <w:r w:rsidRPr="00D57BA4">
        <w:rPr>
          <w:sz w:val="24"/>
          <w:szCs w:val="24"/>
          <w:lang w:val="en-GB"/>
        </w:rPr>
        <w:t>The table</w:t>
      </w:r>
      <w:r w:rsidR="00AB5C9C" w:rsidRPr="00D57BA4">
        <w:rPr>
          <w:sz w:val="24"/>
          <w:szCs w:val="24"/>
          <w:lang w:val="en-GB"/>
        </w:rPr>
        <w:t xml:space="preserve"> below </w:t>
      </w:r>
      <w:r w:rsidRPr="00D57BA4">
        <w:rPr>
          <w:sz w:val="24"/>
          <w:szCs w:val="24"/>
          <w:lang w:val="en-GB"/>
        </w:rPr>
        <w:t>shown development process consist of environment set up and code implementation, testing , and performance measurement. Each language presented unique challenges.</w:t>
      </w:r>
    </w:p>
    <w:tbl>
      <w:tblPr>
        <w:tblStyle w:val="TableGrid"/>
        <w:tblW w:w="0" w:type="auto"/>
        <w:jc w:val="center"/>
        <w:tblLayout w:type="fixed"/>
        <w:tblLook w:val="04A0" w:firstRow="1" w:lastRow="0" w:firstColumn="1" w:lastColumn="0" w:noHBand="0" w:noVBand="1"/>
      </w:tblPr>
      <w:tblGrid>
        <w:gridCol w:w="1271"/>
        <w:gridCol w:w="1559"/>
        <w:gridCol w:w="1985"/>
        <w:gridCol w:w="4258"/>
      </w:tblGrid>
      <w:tr w:rsidR="002A0093" w:rsidRPr="00D57BA4" w14:paraId="30CA152E" w14:textId="77777777" w:rsidTr="00F06384">
        <w:trPr>
          <w:trHeight w:val="760"/>
          <w:jc w:val="center"/>
        </w:trPr>
        <w:tc>
          <w:tcPr>
            <w:tcW w:w="1271" w:type="dxa"/>
          </w:tcPr>
          <w:p w14:paraId="2DF96426" w14:textId="77777777" w:rsidR="002A0093" w:rsidRPr="00F06384" w:rsidRDefault="002A0093" w:rsidP="003C7D33">
            <w:pPr>
              <w:rPr>
                <w:rFonts w:asciiTheme="majorHAnsi" w:hAnsiTheme="majorHAnsi"/>
                <w:sz w:val="16"/>
                <w:szCs w:val="16"/>
                <w:lang w:val="en-GB"/>
              </w:rPr>
            </w:pPr>
            <w:r w:rsidRPr="00F06384">
              <w:rPr>
                <w:rFonts w:asciiTheme="majorHAnsi" w:hAnsiTheme="majorHAnsi"/>
                <w:sz w:val="16"/>
                <w:szCs w:val="16"/>
                <w:lang w:val="en-GB"/>
              </w:rPr>
              <w:t>language</w:t>
            </w:r>
          </w:p>
        </w:tc>
        <w:tc>
          <w:tcPr>
            <w:tcW w:w="1559" w:type="dxa"/>
          </w:tcPr>
          <w:p w14:paraId="5383C352" w14:textId="77777777" w:rsidR="002A0093" w:rsidRPr="00F06384" w:rsidRDefault="002A0093" w:rsidP="003C7D33">
            <w:pPr>
              <w:rPr>
                <w:rFonts w:asciiTheme="majorHAnsi" w:hAnsiTheme="majorHAnsi"/>
                <w:sz w:val="16"/>
                <w:szCs w:val="16"/>
                <w:lang w:val="en-GB"/>
              </w:rPr>
            </w:pPr>
            <w:r w:rsidRPr="00F06384">
              <w:rPr>
                <w:rFonts w:asciiTheme="majorHAnsi" w:hAnsiTheme="majorHAnsi"/>
                <w:sz w:val="16"/>
                <w:szCs w:val="16"/>
                <w:lang w:val="en-GB"/>
              </w:rPr>
              <w:t>Environment</w:t>
            </w:r>
          </w:p>
        </w:tc>
        <w:tc>
          <w:tcPr>
            <w:tcW w:w="1985" w:type="dxa"/>
          </w:tcPr>
          <w:p w14:paraId="00E8FF81" w14:textId="77777777" w:rsidR="002A0093" w:rsidRPr="00F06384" w:rsidRDefault="002A0093" w:rsidP="003C7D33">
            <w:pPr>
              <w:rPr>
                <w:rFonts w:asciiTheme="majorHAnsi" w:hAnsiTheme="majorHAnsi"/>
                <w:sz w:val="16"/>
                <w:szCs w:val="16"/>
                <w:lang w:val="en-GB"/>
              </w:rPr>
            </w:pPr>
            <w:r w:rsidRPr="00F06384">
              <w:rPr>
                <w:rFonts w:asciiTheme="majorHAnsi" w:hAnsiTheme="majorHAnsi"/>
                <w:sz w:val="16"/>
                <w:szCs w:val="16"/>
                <w:lang w:val="en-GB"/>
              </w:rPr>
              <w:t xml:space="preserve">Testing and performance measurement </w:t>
            </w:r>
            <w:r w:rsidRPr="00F06384">
              <w:rPr>
                <w:rFonts w:asciiTheme="majorHAnsi" w:hAnsiTheme="majorHAnsi"/>
                <w:sz w:val="16"/>
                <w:szCs w:val="16"/>
                <w:highlight w:val="yellow"/>
                <w:lang w:val="en-GB"/>
              </w:rPr>
              <w:t>(PM)</w:t>
            </w:r>
          </w:p>
        </w:tc>
        <w:tc>
          <w:tcPr>
            <w:tcW w:w="4258" w:type="dxa"/>
          </w:tcPr>
          <w:p w14:paraId="059E9BC2" w14:textId="77777777" w:rsidR="002A0093" w:rsidRPr="00F06384" w:rsidRDefault="002A0093" w:rsidP="003C7D33">
            <w:pPr>
              <w:rPr>
                <w:rFonts w:asciiTheme="majorHAnsi" w:hAnsiTheme="majorHAnsi"/>
                <w:sz w:val="16"/>
                <w:szCs w:val="16"/>
                <w:lang w:val="en-GB"/>
              </w:rPr>
            </w:pPr>
            <w:r w:rsidRPr="00F06384">
              <w:rPr>
                <w:rFonts w:asciiTheme="majorHAnsi" w:hAnsiTheme="majorHAnsi"/>
                <w:sz w:val="16"/>
                <w:szCs w:val="16"/>
                <w:lang w:val="en-GB"/>
              </w:rPr>
              <w:t>Issues and troubleshooting</w:t>
            </w:r>
          </w:p>
        </w:tc>
      </w:tr>
      <w:tr w:rsidR="002A0093" w:rsidRPr="00D57BA4" w14:paraId="62B9ECDC" w14:textId="77777777" w:rsidTr="00F06384">
        <w:trPr>
          <w:trHeight w:val="1692"/>
          <w:jc w:val="center"/>
        </w:trPr>
        <w:tc>
          <w:tcPr>
            <w:tcW w:w="1271" w:type="dxa"/>
          </w:tcPr>
          <w:p w14:paraId="539B516C" w14:textId="77777777" w:rsidR="002A0093" w:rsidRPr="00F06384" w:rsidRDefault="002A0093" w:rsidP="003C7D33">
            <w:pPr>
              <w:rPr>
                <w:sz w:val="16"/>
                <w:szCs w:val="16"/>
                <w:lang w:val="en-GB"/>
              </w:rPr>
            </w:pPr>
            <w:r w:rsidRPr="00F06384">
              <w:rPr>
                <w:sz w:val="16"/>
                <w:szCs w:val="16"/>
                <w:highlight w:val="yellow"/>
                <w:lang w:val="en-GB"/>
              </w:rPr>
              <w:t>Python</w:t>
            </w:r>
          </w:p>
        </w:tc>
        <w:tc>
          <w:tcPr>
            <w:tcW w:w="1559" w:type="dxa"/>
          </w:tcPr>
          <w:p w14:paraId="088F7045" w14:textId="77777777" w:rsidR="002A0093" w:rsidRPr="00F06384" w:rsidRDefault="002A0093" w:rsidP="003C7D33">
            <w:pPr>
              <w:rPr>
                <w:sz w:val="16"/>
                <w:szCs w:val="16"/>
                <w:lang w:val="en-GB"/>
              </w:rPr>
            </w:pPr>
            <w:r w:rsidRPr="00F06384">
              <w:rPr>
                <w:sz w:val="16"/>
                <w:szCs w:val="16"/>
                <w:lang w:val="en-GB"/>
              </w:rPr>
              <w:t>Jupyter Notebook with cryptography library  installed via pip</w:t>
            </w:r>
          </w:p>
        </w:tc>
        <w:tc>
          <w:tcPr>
            <w:tcW w:w="1985" w:type="dxa"/>
          </w:tcPr>
          <w:p w14:paraId="01D2C290" w14:textId="77777777" w:rsidR="002A0093" w:rsidRPr="00F06384" w:rsidRDefault="002A0093" w:rsidP="003C7D33">
            <w:pPr>
              <w:rPr>
                <w:sz w:val="16"/>
                <w:szCs w:val="16"/>
                <w:lang w:val="en-GB"/>
              </w:rPr>
            </w:pPr>
            <w:r w:rsidRPr="00F06384">
              <w:rPr>
                <w:sz w:val="16"/>
                <w:szCs w:val="16"/>
                <w:lang w:val="en-GB"/>
              </w:rPr>
              <w:t>Inline cells allowed for step-by-step execution and immediate feedback.</w:t>
            </w:r>
          </w:p>
          <w:p w14:paraId="0D7ECA55" w14:textId="77777777" w:rsidR="002A0093" w:rsidRPr="00F06384" w:rsidRDefault="002A0093" w:rsidP="003C7D33">
            <w:pPr>
              <w:rPr>
                <w:sz w:val="16"/>
                <w:szCs w:val="16"/>
                <w:lang w:val="en-GB"/>
              </w:rPr>
            </w:pPr>
          </w:p>
          <w:p w14:paraId="5424E550" w14:textId="35041F07" w:rsidR="002A0093" w:rsidRPr="00F06384" w:rsidRDefault="002A0093" w:rsidP="003C7D33">
            <w:pPr>
              <w:rPr>
                <w:sz w:val="16"/>
                <w:szCs w:val="16"/>
                <w:lang w:val="en-GB"/>
              </w:rPr>
            </w:pPr>
            <w:r w:rsidRPr="00F06384">
              <w:rPr>
                <w:sz w:val="16"/>
                <w:szCs w:val="16"/>
                <w:highlight w:val="yellow"/>
                <w:lang w:val="en-GB"/>
              </w:rPr>
              <w:t>PM</w:t>
            </w:r>
            <w:r w:rsidRPr="00F06384">
              <w:rPr>
                <w:sz w:val="16"/>
                <w:szCs w:val="16"/>
                <w:lang w:val="en-GB"/>
              </w:rPr>
              <w:t xml:space="preserve">: Appendix </w:t>
            </w:r>
            <w:r w:rsidR="00643CE6">
              <w:rPr>
                <w:sz w:val="16"/>
                <w:szCs w:val="16"/>
                <w:lang w:val="en-GB"/>
              </w:rPr>
              <w:t>I</w:t>
            </w:r>
          </w:p>
          <w:p w14:paraId="267E1504" w14:textId="77777777" w:rsidR="002A0093" w:rsidRPr="00F06384" w:rsidRDefault="002A0093" w:rsidP="003C7D33">
            <w:pPr>
              <w:rPr>
                <w:sz w:val="16"/>
                <w:szCs w:val="16"/>
                <w:lang w:val="en-GB"/>
              </w:rPr>
            </w:pPr>
          </w:p>
        </w:tc>
        <w:tc>
          <w:tcPr>
            <w:tcW w:w="4258" w:type="dxa"/>
          </w:tcPr>
          <w:p w14:paraId="4DF903F5" w14:textId="77777777" w:rsidR="002A0093" w:rsidRPr="00F06384" w:rsidRDefault="002A0093" w:rsidP="003C7D33">
            <w:pPr>
              <w:rPr>
                <w:sz w:val="16"/>
                <w:szCs w:val="16"/>
                <w:lang w:val="en-GB"/>
              </w:rPr>
            </w:pPr>
            <w:r w:rsidRPr="00F06384">
              <w:rPr>
                <w:sz w:val="16"/>
                <w:szCs w:val="16"/>
                <w:lang w:val="en-GB"/>
              </w:rPr>
              <w:t>Minimal. The main challenge was ensuring the key was reused correctly across encryption and decryption steps.</w:t>
            </w:r>
          </w:p>
          <w:p w14:paraId="6519AF1C" w14:textId="77777777" w:rsidR="002A0093" w:rsidRPr="00F06384" w:rsidRDefault="002A0093" w:rsidP="003C7D33">
            <w:pPr>
              <w:rPr>
                <w:sz w:val="16"/>
                <w:szCs w:val="16"/>
                <w:lang w:val="en-GB"/>
              </w:rPr>
            </w:pPr>
          </w:p>
          <w:p w14:paraId="255FAE99" w14:textId="77777777" w:rsidR="002A0093" w:rsidRPr="00F06384" w:rsidRDefault="002A0093" w:rsidP="003C7D33">
            <w:pPr>
              <w:rPr>
                <w:sz w:val="16"/>
                <w:szCs w:val="16"/>
                <w:lang w:val="en-GB"/>
              </w:rPr>
            </w:pPr>
            <w:r w:rsidRPr="00F06384">
              <w:rPr>
                <w:sz w:val="16"/>
                <w:szCs w:val="16"/>
                <w:lang w:val="en-GB"/>
              </w:rPr>
              <w:t>Appendices A,B, and C</w:t>
            </w:r>
          </w:p>
        </w:tc>
      </w:tr>
      <w:tr w:rsidR="002A0093" w:rsidRPr="00D57BA4" w14:paraId="34720003" w14:textId="77777777" w:rsidTr="00F06384">
        <w:trPr>
          <w:trHeight w:val="2836"/>
          <w:jc w:val="center"/>
        </w:trPr>
        <w:tc>
          <w:tcPr>
            <w:tcW w:w="1271" w:type="dxa"/>
          </w:tcPr>
          <w:p w14:paraId="11C0A67E" w14:textId="77777777" w:rsidR="002A0093" w:rsidRPr="00F06384" w:rsidRDefault="002A0093" w:rsidP="003C7D33">
            <w:pPr>
              <w:rPr>
                <w:sz w:val="16"/>
                <w:szCs w:val="16"/>
                <w:lang w:val="en-GB"/>
              </w:rPr>
            </w:pPr>
            <w:r w:rsidRPr="00F06384">
              <w:rPr>
                <w:sz w:val="16"/>
                <w:szCs w:val="16"/>
                <w:highlight w:val="yellow"/>
                <w:lang w:val="en-GB"/>
              </w:rPr>
              <w:t>Java</w:t>
            </w:r>
          </w:p>
        </w:tc>
        <w:tc>
          <w:tcPr>
            <w:tcW w:w="1559" w:type="dxa"/>
          </w:tcPr>
          <w:p w14:paraId="26BFD8D6" w14:textId="77777777" w:rsidR="002A0093" w:rsidRPr="00F06384" w:rsidRDefault="002A0093" w:rsidP="003C7D33">
            <w:pPr>
              <w:rPr>
                <w:sz w:val="16"/>
                <w:szCs w:val="16"/>
                <w:lang w:val="en-GB"/>
              </w:rPr>
            </w:pPr>
            <w:r w:rsidRPr="00F06384">
              <w:rPr>
                <w:sz w:val="16"/>
                <w:szCs w:val="16"/>
                <w:lang w:val="en-GB"/>
              </w:rPr>
              <w:t>Visual Studio Code with OpenJDK 25 and Java Extension Pack</w:t>
            </w:r>
          </w:p>
        </w:tc>
        <w:tc>
          <w:tcPr>
            <w:tcW w:w="1985" w:type="dxa"/>
          </w:tcPr>
          <w:p w14:paraId="28EE51E6" w14:textId="77777777" w:rsidR="002A0093" w:rsidRPr="00F06384" w:rsidRDefault="002A0093" w:rsidP="003C7D33">
            <w:pPr>
              <w:rPr>
                <w:sz w:val="16"/>
                <w:szCs w:val="16"/>
                <w:lang w:val="en-GB"/>
              </w:rPr>
            </w:pPr>
            <w:r w:rsidRPr="00F06384">
              <w:rPr>
                <w:sz w:val="16"/>
                <w:szCs w:val="16"/>
                <w:lang w:val="en-GB"/>
              </w:rPr>
              <w:t>Required manual compilation (javac) and execution (javac  FileEncryptor.java)</w:t>
            </w:r>
          </w:p>
          <w:p w14:paraId="59C8BB52" w14:textId="77777777" w:rsidR="002A0093" w:rsidRPr="00F06384" w:rsidRDefault="002A0093" w:rsidP="003C7D33">
            <w:pPr>
              <w:rPr>
                <w:sz w:val="16"/>
                <w:szCs w:val="16"/>
                <w:lang w:val="en-GB"/>
              </w:rPr>
            </w:pPr>
          </w:p>
          <w:p w14:paraId="04C71FAB" w14:textId="47F04E5D" w:rsidR="002A0093" w:rsidRPr="00F06384" w:rsidRDefault="002A0093" w:rsidP="003C7D33">
            <w:pPr>
              <w:rPr>
                <w:sz w:val="16"/>
                <w:szCs w:val="16"/>
                <w:lang w:val="en-GB"/>
              </w:rPr>
            </w:pPr>
            <w:r w:rsidRPr="00F06384">
              <w:rPr>
                <w:sz w:val="16"/>
                <w:szCs w:val="16"/>
                <w:highlight w:val="yellow"/>
                <w:lang w:val="en-GB"/>
              </w:rPr>
              <w:t>PM</w:t>
            </w:r>
            <w:r w:rsidRPr="00F06384">
              <w:rPr>
                <w:sz w:val="16"/>
                <w:szCs w:val="16"/>
                <w:lang w:val="en-GB"/>
              </w:rPr>
              <w:t xml:space="preserve">: Appendix </w:t>
            </w:r>
            <w:r w:rsidR="00643CE6">
              <w:rPr>
                <w:sz w:val="16"/>
                <w:szCs w:val="16"/>
                <w:lang w:val="en-GB"/>
              </w:rPr>
              <w:t>I</w:t>
            </w:r>
          </w:p>
        </w:tc>
        <w:tc>
          <w:tcPr>
            <w:tcW w:w="4258" w:type="dxa"/>
          </w:tcPr>
          <w:p w14:paraId="6616A5A8" w14:textId="77777777" w:rsidR="002A0093" w:rsidRPr="00F06384" w:rsidRDefault="002A0093" w:rsidP="003C7D33">
            <w:pPr>
              <w:ind w:left="360"/>
              <w:rPr>
                <w:sz w:val="16"/>
                <w:szCs w:val="16"/>
                <w:lang w:val="en-GB"/>
              </w:rPr>
            </w:pPr>
            <w:r w:rsidRPr="00F06384">
              <w:rPr>
                <w:b/>
                <w:bCs/>
                <w:sz w:val="16"/>
                <w:szCs w:val="16"/>
                <w:highlight w:val="yellow"/>
                <w:lang w:val="en-GB"/>
              </w:rPr>
              <w:t>Initial</w:t>
            </w:r>
            <w:r w:rsidRPr="00F06384">
              <w:rPr>
                <w:sz w:val="16"/>
                <w:szCs w:val="16"/>
                <w:lang w:val="en-GB"/>
              </w:rPr>
              <w:t xml:space="preserve"> attempt to place project inside JDK folder caused permission concerns.</w:t>
            </w:r>
          </w:p>
          <w:p w14:paraId="0DDE0343" w14:textId="77777777" w:rsidR="002A0093" w:rsidRPr="00F06384" w:rsidRDefault="002A0093" w:rsidP="003C7D33">
            <w:pPr>
              <w:ind w:left="360"/>
              <w:rPr>
                <w:sz w:val="16"/>
                <w:szCs w:val="16"/>
                <w:lang w:val="en-GB"/>
              </w:rPr>
            </w:pPr>
            <w:r w:rsidRPr="00F06384">
              <w:rPr>
                <w:b/>
                <w:bCs/>
                <w:sz w:val="16"/>
                <w:szCs w:val="16"/>
                <w:highlight w:val="yellow"/>
                <w:lang w:val="en-GB"/>
              </w:rPr>
              <w:t>Classpath</w:t>
            </w:r>
            <w:r w:rsidRPr="00F06384">
              <w:rPr>
                <w:sz w:val="16"/>
                <w:szCs w:val="16"/>
                <w:lang w:val="en-GB"/>
              </w:rPr>
              <w:t xml:space="preserve"> error (ClassNotFoundException) resolved by specifying current directory.</w:t>
            </w:r>
          </w:p>
          <w:p w14:paraId="192FE407" w14:textId="77777777" w:rsidR="002A0093" w:rsidRPr="00F06384" w:rsidRDefault="002A0093" w:rsidP="003C7D33">
            <w:pPr>
              <w:ind w:left="360"/>
              <w:rPr>
                <w:sz w:val="16"/>
                <w:szCs w:val="16"/>
                <w:lang w:val="en-GB"/>
              </w:rPr>
            </w:pPr>
            <w:r w:rsidRPr="00F06384">
              <w:rPr>
                <w:b/>
                <w:bCs/>
                <w:sz w:val="16"/>
                <w:szCs w:val="16"/>
                <w:highlight w:val="yellow"/>
                <w:lang w:val="en-GB"/>
              </w:rPr>
              <w:t>Encrypted</w:t>
            </w:r>
            <w:r w:rsidRPr="00F06384">
              <w:rPr>
                <w:b/>
                <w:bCs/>
                <w:sz w:val="16"/>
                <w:szCs w:val="16"/>
                <w:lang w:val="en-GB"/>
              </w:rPr>
              <w:t xml:space="preserve"> </w:t>
            </w:r>
            <w:r w:rsidRPr="00F06384">
              <w:rPr>
                <w:sz w:val="16"/>
                <w:szCs w:val="16"/>
                <w:lang w:val="en-GB"/>
              </w:rPr>
              <w:t>file appeared readable in text editor; resolved by inspecting with Hex Editor.</w:t>
            </w:r>
          </w:p>
          <w:p w14:paraId="5D4BAD58" w14:textId="77777777" w:rsidR="002A0093" w:rsidRPr="00F06384" w:rsidRDefault="002A0093" w:rsidP="003C7D33">
            <w:pPr>
              <w:ind w:left="360"/>
              <w:rPr>
                <w:sz w:val="16"/>
                <w:szCs w:val="16"/>
                <w:lang w:val="en-GB"/>
              </w:rPr>
            </w:pPr>
            <w:r w:rsidRPr="00F06384">
              <w:rPr>
                <w:b/>
                <w:bCs/>
                <w:sz w:val="16"/>
                <w:szCs w:val="16"/>
                <w:highlight w:val="yellow"/>
                <w:lang w:val="en-GB"/>
              </w:rPr>
              <w:t>Performance</w:t>
            </w:r>
            <w:r w:rsidRPr="00F06384">
              <w:rPr>
                <w:b/>
                <w:bCs/>
                <w:sz w:val="16"/>
                <w:szCs w:val="16"/>
                <w:lang w:val="en-GB"/>
              </w:rPr>
              <w:t xml:space="preserve"> </w:t>
            </w:r>
            <w:r w:rsidRPr="00F06384">
              <w:rPr>
                <w:sz w:val="16"/>
                <w:szCs w:val="16"/>
                <w:lang w:val="en-GB"/>
              </w:rPr>
              <w:t>measurement required manual timing logic using System.nanoTime().</w:t>
            </w:r>
          </w:p>
          <w:p w14:paraId="3B45E9C7" w14:textId="77777777" w:rsidR="002A0093" w:rsidRPr="00F06384" w:rsidRDefault="002A0093" w:rsidP="003C7D33">
            <w:pPr>
              <w:ind w:left="360"/>
              <w:rPr>
                <w:sz w:val="16"/>
                <w:szCs w:val="16"/>
                <w:lang w:val="en-GB"/>
              </w:rPr>
            </w:pPr>
          </w:p>
          <w:p w14:paraId="042644D9" w14:textId="77777777" w:rsidR="002A0093" w:rsidRPr="00F06384" w:rsidRDefault="002A0093" w:rsidP="003C7D33">
            <w:pPr>
              <w:ind w:left="360"/>
              <w:rPr>
                <w:sz w:val="16"/>
                <w:szCs w:val="16"/>
                <w:lang w:val="en-GB"/>
              </w:rPr>
            </w:pPr>
            <w:r w:rsidRPr="00F06384">
              <w:rPr>
                <w:sz w:val="16"/>
                <w:szCs w:val="16"/>
                <w:lang w:val="en-GB"/>
              </w:rPr>
              <w:t>Troubleshooting:</w:t>
            </w:r>
          </w:p>
          <w:p w14:paraId="4B2BEC3C" w14:textId="77777777" w:rsidR="002A0093" w:rsidRPr="00F06384" w:rsidRDefault="002A0093" w:rsidP="003C7D33">
            <w:pPr>
              <w:ind w:left="360"/>
              <w:rPr>
                <w:sz w:val="16"/>
                <w:szCs w:val="16"/>
                <w:lang w:val="en-GB"/>
              </w:rPr>
            </w:pPr>
            <w:r w:rsidRPr="00F06384">
              <w:rPr>
                <w:sz w:val="16"/>
                <w:szCs w:val="16"/>
                <w:lang w:val="en-GB"/>
              </w:rPr>
              <w:t>Appendices D, E, F, and G</w:t>
            </w:r>
          </w:p>
          <w:p w14:paraId="6F12847F" w14:textId="77777777" w:rsidR="002A0093" w:rsidRPr="00F06384" w:rsidRDefault="002A0093" w:rsidP="003C7D33">
            <w:pPr>
              <w:rPr>
                <w:sz w:val="16"/>
                <w:szCs w:val="16"/>
                <w:lang w:val="en-GB"/>
              </w:rPr>
            </w:pPr>
          </w:p>
        </w:tc>
      </w:tr>
    </w:tbl>
    <w:p w14:paraId="28AC5BFC" w14:textId="77777777" w:rsidR="003C7D33" w:rsidRDefault="003C7D33" w:rsidP="003C7D33">
      <w:pPr>
        <w:rPr>
          <w:sz w:val="24"/>
          <w:szCs w:val="24"/>
          <w:lang w:val="en-GB"/>
        </w:rPr>
      </w:pPr>
    </w:p>
    <w:p w14:paraId="0924710B" w14:textId="77777777" w:rsidR="003C7D33" w:rsidRDefault="003C7D33" w:rsidP="003C7D33">
      <w:pPr>
        <w:rPr>
          <w:sz w:val="24"/>
          <w:szCs w:val="24"/>
          <w:lang w:val="en-GB"/>
        </w:rPr>
      </w:pPr>
    </w:p>
    <w:p w14:paraId="54C5DA9B" w14:textId="77777777" w:rsidR="003644CE" w:rsidRDefault="003644CE" w:rsidP="003C7D33">
      <w:pPr>
        <w:rPr>
          <w:sz w:val="24"/>
          <w:szCs w:val="24"/>
          <w:lang w:val="en-GB"/>
        </w:rPr>
      </w:pPr>
    </w:p>
    <w:p w14:paraId="1BD435EF" w14:textId="77777777" w:rsidR="003644CE" w:rsidRDefault="003644CE" w:rsidP="003C7D33">
      <w:pPr>
        <w:rPr>
          <w:sz w:val="24"/>
          <w:szCs w:val="24"/>
          <w:lang w:val="en-GB"/>
        </w:rPr>
      </w:pPr>
    </w:p>
    <w:p w14:paraId="271696B3" w14:textId="77777777" w:rsidR="003644CE" w:rsidRDefault="003644CE" w:rsidP="003C7D33">
      <w:pPr>
        <w:rPr>
          <w:sz w:val="24"/>
          <w:szCs w:val="24"/>
          <w:lang w:val="en-GB"/>
        </w:rPr>
      </w:pPr>
    </w:p>
    <w:p w14:paraId="0CE4C74D" w14:textId="77777777" w:rsidR="003644CE" w:rsidRDefault="003644CE" w:rsidP="003C7D33">
      <w:pPr>
        <w:rPr>
          <w:sz w:val="24"/>
          <w:szCs w:val="24"/>
          <w:lang w:val="en-GB"/>
        </w:rPr>
      </w:pPr>
    </w:p>
    <w:p w14:paraId="2CAF7488" w14:textId="77777777" w:rsidR="003644CE" w:rsidRDefault="003644CE" w:rsidP="003C7D33">
      <w:pPr>
        <w:rPr>
          <w:sz w:val="24"/>
          <w:szCs w:val="24"/>
          <w:lang w:val="en-GB"/>
        </w:rPr>
      </w:pPr>
    </w:p>
    <w:p w14:paraId="74C41907" w14:textId="77777777" w:rsidR="003644CE" w:rsidRDefault="003644CE" w:rsidP="003C7D33">
      <w:pPr>
        <w:rPr>
          <w:sz w:val="24"/>
          <w:szCs w:val="24"/>
          <w:lang w:val="en-GB"/>
        </w:rPr>
      </w:pPr>
    </w:p>
    <w:p w14:paraId="21B7C474" w14:textId="77777777" w:rsidR="003644CE" w:rsidRDefault="003644CE" w:rsidP="003C7D33">
      <w:pPr>
        <w:rPr>
          <w:sz w:val="24"/>
          <w:szCs w:val="24"/>
          <w:lang w:val="en-GB"/>
        </w:rPr>
      </w:pPr>
    </w:p>
    <w:p w14:paraId="10E51A04" w14:textId="0D234A0A" w:rsidR="001D6510" w:rsidRPr="00D57BA4" w:rsidRDefault="00E7007F" w:rsidP="00AE2887">
      <w:pPr>
        <w:pStyle w:val="Heading3"/>
      </w:pPr>
      <w:bookmarkStart w:id="29" w:name="_Toc211702679"/>
      <w:r w:rsidRPr="00D57BA4">
        <w:t>Appendix I – Runtime Comparison</w:t>
      </w:r>
      <w:r w:rsidR="00151E3D" w:rsidRPr="00D57BA4">
        <w:t xml:space="preserve"> Table: Python vs Java AES Utility</w:t>
      </w:r>
      <w:bookmarkEnd w:id="29"/>
    </w:p>
    <w:p w14:paraId="6E751325" w14:textId="77777777" w:rsidR="005D1956" w:rsidRPr="00D57BA4" w:rsidRDefault="005D1956" w:rsidP="00D57BA4">
      <w:pPr>
        <w:spacing w:before="0" w:after="0" w:line="480" w:lineRule="auto"/>
        <w:rPr>
          <w:sz w:val="24"/>
          <w:szCs w:val="24"/>
          <w:lang w:val="en-GB"/>
        </w:rPr>
      </w:pPr>
    </w:p>
    <w:tbl>
      <w:tblPr>
        <w:tblStyle w:val="TableGrid"/>
        <w:tblW w:w="0" w:type="auto"/>
        <w:tblLook w:val="04A0" w:firstRow="1" w:lastRow="0" w:firstColumn="1" w:lastColumn="0" w:noHBand="0" w:noVBand="1"/>
      </w:tblPr>
      <w:tblGrid>
        <w:gridCol w:w="1215"/>
        <w:gridCol w:w="1615"/>
        <w:gridCol w:w="2268"/>
        <w:gridCol w:w="2430"/>
        <w:gridCol w:w="1822"/>
      </w:tblGrid>
      <w:tr w:rsidR="00325345" w:rsidRPr="00D57BA4" w14:paraId="5207EC4E" w14:textId="77777777" w:rsidTr="00325345">
        <w:tc>
          <w:tcPr>
            <w:tcW w:w="1215" w:type="dxa"/>
          </w:tcPr>
          <w:p w14:paraId="4B8D943E" w14:textId="54FB1CE4" w:rsidR="005B68FD" w:rsidRPr="00AB26BB" w:rsidRDefault="005B68FD" w:rsidP="00D57BA4">
            <w:pPr>
              <w:spacing w:line="480" w:lineRule="auto"/>
              <w:rPr>
                <w:sz w:val="20"/>
                <w:szCs w:val="20"/>
                <w:lang w:val="en-GB"/>
              </w:rPr>
            </w:pPr>
            <w:r w:rsidRPr="00AB26BB">
              <w:rPr>
                <w:sz w:val="20"/>
                <w:szCs w:val="20"/>
              </w:rPr>
              <w:t xml:space="preserve">Language </w:t>
            </w:r>
          </w:p>
        </w:tc>
        <w:tc>
          <w:tcPr>
            <w:tcW w:w="1615" w:type="dxa"/>
          </w:tcPr>
          <w:p w14:paraId="117CE78B" w14:textId="779F16AB" w:rsidR="005B68FD" w:rsidRPr="00AB26BB" w:rsidRDefault="005B68FD" w:rsidP="00D57BA4">
            <w:pPr>
              <w:spacing w:line="480" w:lineRule="auto"/>
              <w:rPr>
                <w:sz w:val="20"/>
                <w:szCs w:val="20"/>
                <w:lang w:val="en-GB"/>
              </w:rPr>
            </w:pPr>
            <w:r w:rsidRPr="00AB26BB">
              <w:rPr>
                <w:sz w:val="20"/>
                <w:szCs w:val="20"/>
              </w:rPr>
              <w:t xml:space="preserve">Task </w:t>
            </w:r>
          </w:p>
        </w:tc>
        <w:tc>
          <w:tcPr>
            <w:tcW w:w="2268" w:type="dxa"/>
          </w:tcPr>
          <w:p w14:paraId="7FCB6AE0" w14:textId="7B97B873" w:rsidR="005B68FD" w:rsidRPr="00AB26BB" w:rsidRDefault="005B68FD" w:rsidP="00D57BA4">
            <w:pPr>
              <w:spacing w:line="480" w:lineRule="auto"/>
              <w:rPr>
                <w:sz w:val="20"/>
                <w:szCs w:val="20"/>
                <w:lang w:val="en-GB"/>
              </w:rPr>
            </w:pPr>
            <w:r w:rsidRPr="00AB26BB">
              <w:rPr>
                <w:sz w:val="20"/>
                <w:szCs w:val="20"/>
              </w:rPr>
              <w:t xml:space="preserve">Timing Method </w:t>
            </w:r>
          </w:p>
        </w:tc>
        <w:tc>
          <w:tcPr>
            <w:tcW w:w="2430" w:type="dxa"/>
          </w:tcPr>
          <w:p w14:paraId="39D01A19" w14:textId="01783775" w:rsidR="005B68FD" w:rsidRPr="00AB26BB" w:rsidRDefault="005B68FD" w:rsidP="00D57BA4">
            <w:pPr>
              <w:spacing w:line="480" w:lineRule="auto"/>
              <w:rPr>
                <w:sz w:val="20"/>
                <w:szCs w:val="20"/>
                <w:lang w:val="en-GB"/>
              </w:rPr>
            </w:pPr>
            <w:r w:rsidRPr="00AB26BB">
              <w:rPr>
                <w:sz w:val="20"/>
                <w:szCs w:val="20"/>
              </w:rPr>
              <w:t xml:space="preserve">Execution Time </w:t>
            </w:r>
          </w:p>
        </w:tc>
        <w:tc>
          <w:tcPr>
            <w:tcW w:w="1822" w:type="dxa"/>
          </w:tcPr>
          <w:p w14:paraId="7F85FB55" w14:textId="3DA0CD89" w:rsidR="005B68FD" w:rsidRPr="00AB26BB" w:rsidRDefault="005B68FD" w:rsidP="00D57BA4">
            <w:pPr>
              <w:spacing w:line="480" w:lineRule="auto"/>
              <w:rPr>
                <w:sz w:val="20"/>
                <w:szCs w:val="20"/>
                <w:lang w:val="en-GB"/>
              </w:rPr>
            </w:pPr>
            <w:r w:rsidRPr="00AB26BB">
              <w:rPr>
                <w:sz w:val="20"/>
                <w:szCs w:val="20"/>
              </w:rPr>
              <w:t xml:space="preserve"> Notes</w:t>
            </w:r>
          </w:p>
        </w:tc>
      </w:tr>
      <w:tr w:rsidR="00325345" w:rsidRPr="00D57BA4" w14:paraId="71A45676" w14:textId="77777777" w:rsidTr="00325345">
        <w:tc>
          <w:tcPr>
            <w:tcW w:w="1215" w:type="dxa"/>
          </w:tcPr>
          <w:p w14:paraId="15015311" w14:textId="02625C5F" w:rsidR="001350CA" w:rsidRPr="001641CA" w:rsidRDefault="00BF1E83" w:rsidP="00D57BA4">
            <w:pPr>
              <w:spacing w:line="480" w:lineRule="auto"/>
              <w:rPr>
                <w:sz w:val="16"/>
                <w:szCs w:val="16"/>
                <w:lang w:val="en-GB"/>
              </w:rPr>
            </w:pPr>
            <w:r w:rsidRPr="001641CA">
              <w:rPr>
                <w:sz w:val="16"/>
                <w:szCs w:val="16"/>
                <w:lang w:val="en-GB"/>
              </w:rPr>
              <w:t>Python</w:t>
            </w:r>
          </w:p>
        </w:tc>
        <w:tc>
          <w:tcPr>
            <w:tcW w:w="1615" w:type="dxa"/>
          </w:tcPr>
          <w:p w14:paraId="6EDC67C6" w14:textId="19C3EFAD" w:rsidR="001350CA" w:rsidRPr="001641CA" w:rsidRDefault="00B23BD0" w:rsidP="00D57BA4">
            <w:pPr>
              <w:spacing w:line="480" w:lineRule="auto"/>
              <w:rPr>
                <w:sz w:val="16"/>
                <w:szCs w:val="16"/>
                <w:lang w:val="en-GB"/>
              </w:rPr>
            </w:pPr>
            <w:r w:rsidRPr="001641CA">
              <w:rPr>
                <w:sz w:val="16"/>
                <w:szCs w:val="16"/>
                <w:lang w:val="en-GB"/>
              </w:rPr>
              <w:t xml:space="preserve">Encrypt </w:t>
            </w:r>
            <w:r w:rsidR="000044D8" w:rsidRPr="001641CA">
              <w:rPr>
                <w:sz w:val="16"/>
                <w:szCs w:val="16"/>
                <w:lang w:val="en-GB"/>
              </w:rPr>
              <w:t>File</w:t>
            </w:r>
          </w:p>
        </w:tc>
        <w:tc>
          <w:tcPr>
            <w:tcW w:w="2268" w:type="dxa"/>
          </w:tcPr>
          <w:p w14:paraId="18860467" w14:textId="6F34BF18" w:rsidR="001350CA" w:rsidRPr="001641CA" w:rsidRDefault="004222A4" w:rsidP="00D57BA4">
            <w:pPr>
              <w:spacing w:line="480" w:lineRule="auto"/>
              <w:rPr>
                <w:sz w:val="16"/>
                <w:szCs w:val="16"/>
                <w:lang w:val="en-GB"/>
              </w:rPr>
            </w:pPr>
            <w:r w:rsidRPr="001641CA">
              <w:rPr>
                <w:sz w:val="16"/>
                <w:szCs w:val="16"/>
                <w:lang w:val="en-GB"/>
              </w:rPr>
              <w:t>%time in Jupyter</w:t>
            </w:r>
          </w:p>
        </w:tc>
        <w:tc>
          <w:tcPr>
            <w:tcW w:w="2430" w:type="dxa"/>
          </w:tcPr>
          <w:p w14:paraId="012148B1" w14:textId="20A0EDB4" w:rsidR="001350CA" w:rsidRPr="001641CA" w:rsidRDefault="00093C6F" w:rsidP="00D57BA4">
            <w:pPr>
              <w:spacing w:line="480" w:lineRule="auto"/>
              <w:rPr>
                <w:sz w:val="16"/>
                <w:szCs w:val="16"/>
                <w:lang w:val="en-GB"/>
              </w:rPr>
            </w:pPr>
            <w:r w:rsidRPr="001641CA">
              <w:rPr>
                <w:sz w:val="16"/>
                <w:szCs w:val="16"/>
                <w:lang w:val="en-GB"/>
              </w:rPr>
              <w:t xml:space="preserve"> </w:t>
            </w:r>
            <w:r w:rsidR="00ED22C2" w:rsidRPr="001641CA">
              <w:rPr>
                <w:sz w:val="16"/>
                <w:szCs w:val="16"/>
                <w:lang w:val="en-GB"/>
              </w:rPr>
              <w:t xml:space="preserve">Initially </w:t>
            </w:r>
            <w:r w:rsidR="000044D8" w:rsidRPr="001641CA">
              <w:rPr>
                <w:sz w:val="16"/>
                <w:szCs w:val="16"/>
                <w:highlight w:val="yellow"/>
                <w:lang w:val="en-GB"/>
              </w:rPr>
              <w:t>1.16</w:t>
            </w:r>
            <w:r w:rsidR="00A828A4" w:rsidRPr="001641CA">
              <w:rPr>
                <w:sz w:val="16"/>
                <w:szCs w:val="16"/>
                <w:highlight w:val="yellow"/>
                <w:lang w:val="en-GB"/>
              </w:rPr>
              <w:t>ms</w:t>
            </w:r>
          </w:p>
          <w:p w14:paraId="6863A56D" w14:textId="4DB1B0B2" w:rsidR="00A828A4" w:rsidRPr="001641CA" w:rsidRDefault="00A828A4" w:rsidP="00D57BA4">
            <w:pPr>
              <w:spacing w:line="480" w:lineRule="auto"/>
              <w:rPr>
                <w:sz w:val="16"/>
                <w:szCs w:val="16"/>
                <w:highlight w:val="yellow"/>
                <w:lang w:val="en-GB"/>
              </w:rPr>
            </w:pPr>
            <w:r w:rsidRPr="001641CA">
              <w:rPr>
                <w:sz w:val="16"/>
                <w:szCs w:val="16"/>
                <w:lang w:val="en-GB"/>
              </w:rPr>
              <w:t xml:space="preserve">After </w:t>
            </w:r>
            <w:r w:rsidR="003B0D15" w:rsidRPr="001641CA">
              <w:rPr>
                <w:sz w:val="16"/>
                <w:szCs w:val="16"/>
                <w:lang w:val="en-GB"/>
              </w:rPr>
              <w:t xml:space="preserve">four times </w:t>
            </w:r>
            <w:r w:rsidRPr="001641CA">
              <w:rPr>
                <w:sz w:val="16"/>
                <w:szCs w:val="16"/>
                <w:lang w:val="en-GB"/>
              </w:rPr>
              <w:t>execution</w:t>
            </w:r>
            <w:r w:rsidR="00D7772B" w:rsidRPr="001641CA">
              <w:rPr>
                <w:sz w:val="16"/>
                <w:szCs w:val="16"/>
                <w:lang w:val="en-GB"/>
              </w:rPr>
              <w:t>s</w:t>
            </w:r>
            <w:r w:rsidRPr="001641CA">
              <w:rPr>
                <w:sz w:val="16"/>
                <w:szCs w:val="16"/>
                <w:lang w:val="en-GB"/>
              </w:rPr>
              <w:t xml:space="preserve"> reduced to</w:t>
            </w:r>
            <w:r w:rsidR="00410815" w:rsidRPr="001641CA">
              <w:rPr>
                <w:sz w:val="16"/>
                <w:szCs w:val="16"/>
                <w:lang w:val="en-GB"/>
              </w:rPr>
              <w:t>:</w:t>
            </w:r>
            <w:r w:rsidRPr="001641CA">
              <w:rPr>
                <w:sz w:val="16"/>
                <w:szCs w:val="16"/>
                <w:lang w:val="en-GB"/>
              </w:rPr>
              <w:t xml:space="preserve"> </w:t>
            </w:r>
            <w:r w:rsidR="00B47401" w:rsidRPr="001641CA">
              <w:rPr>
                <w:sz w:val="16"/>
                <w:szCs w:val="16"/>
                <w:highlight w:val="yellow"/>
                <w:lang w:val="en-GB"/>
              </w:rPr>
              <w:t>1</w:t>
            </w:r>
            <w:r w:rsidRPr="001641CA">
              <w:rPr>
                <w:sz w:val="16"/>
                <w:szCs w:val="16"/>
                <w:highlight w:val="yellow"/>
                <w:lang w:val="en-GB"/>
              </w:rPr>
              <w:t>ms</w:t>
            </w:r>
            <w:r w:rsidRPr="001641CA">
              <w:rPr>
                <w:sz w:val="16"/>
                <w:szCs w:val="16"/>
                <w:lang w:val="en-GB"/>
              </w:rPr>
              <w:t>.</w:t>
            </w:r>
          </w:p>
        </w:tc>
        <w:tc>
          <w:tcPr>
            <w:tcW w:w="1822" w:type="dxa"/>
          </w:tcPr>
          <w:p w14:paraId="51CE47C6" w14:textId="7112AB1E" w:rsidR="001350CA" w:rsidRPr="001641CA" w:rsidRDefault="00F42BF4" w:rsidP="00D57BA4">
            <w:pPr>
              <w:spacing w:line="480" w:lineRule="auto"/>
              <w:rPr>
                <w:sz w:val="16"/>
                <w:szCs w:val="16"/>
                <w:lang w:val="en-GB"/>
              </w:rPr>
            </w:pPr>
            <w:r w:rsidRPr="001641CA">
              <w:rPr>
                <w:sz w:val="16"/>
                <w:szCs w:val="16"/>
                <w:lang w:val="en-GB"/>
              </w:rPr>
              <w:t>Fast setup, minimal overhead; ideal for prototyping, agile development</w:t>
            </w:r>
            <w:r w:rsidR="000A6979" w:rsidRPr="001641CA">
              <w:rPr>
                <w:sz w:val="16"/>
                <w:szCs w:val="16"/>
                <w:lang w:val="en-GB"/>
              </w:rPr>
              <w:t>, efficient for small</w:t>
            </w:r>
            <w:r w:rsidR="00950598" w:rsidRPr="001641CA">
              <w:rPr>
                <w:sz w:val="16"/>
                <w:szCs w:val="16"/>
                <w:lang w:val="en-GB"/>
              </w:rPr>
              <w:t xml:space="preserve"> files</w:t>
            </w:r>
          </w:p>
        </w:tc>
      </w:tr>
      <w:tr w:rsidR="00325345" w:rsidRPr="00D57BA4" w14:paraId="5042B5F6" w14:textId="77777777" w:rsidTr="00325345">
        <w:tc>
          <w:tcPr>
            <w:tcW w:w="1215" w:type="dxa"/>
          </w:tcPr>
          <w:p w14:paraId="4895DD69" w14:textId="71534BF3" w:rsidR="001350CA" w:rsidRPr="001641CA" w:rsidRDefault="00F831B8" w:rsidP="00D57BA4">
            <w:pPr>
              <w:spacing w:line="480" w:lineRule="auto"/>
              <w:rPr>
                <w:sz w:val="16"/>
                <w:szCs w:val="16"/>
                <w:lang w:val="en-GB"/>
              </w:rPr>
            </w:pPr>
            <w:r w:rsidRPr="001641CA">
              <w:rPr>
                <w:sz w:val="16"/>
                <w:szCs w:val="16"/>
                <w:lang w:val="en-GB"/>
              </w:rPr>
              <w:t>Python</w:t>
            </w:r>
          </w:p>
        </w:tc>
        <w:tc>
          <w:tcPr>
            <w:tcW w:w="1615" w:type="dxa"/>
          </w:tcPr>
          <w:p w14:paraId="385BD864" w14:textId="67D59F32" w:rsidR="001350CA" w:rsidRPr="001641CA" w:rsidRDefault="00E973B3" w:rsidP="00D57BA4">
            <w:pPr>
              <w:spacing w:line="480" w:lineRule="auto"/>
              <w:rPr>
                <w:sz w:val="16"/>
                <w:szCs w:val="16"/>
                <w:lang w:val="en-GB"/>
              </w:rPr>
            </w:pPr>
            <w:r w:rsidRPr="001641CA">
              <w:rPr>
                <w:sz w:val="16"/>
                <w:szCs w:val="16"/>
                <w:lang w:val="en-GB"/>
              </w:rPr>
              <w:t>Decrypt File</w:t>
            </w:r>
          </w:p>
        </w:tc>
        <w:tc>
          <w:tcPr>
            <w:tcW w:w="2268" w:type="dxa"/>
          </w:tcPr>
          <w:p w14:paraId="3689469A" w14:textId="1DF6EC71" w:rsidR="001350CA" w:rsidRPr="001641CA" w:rsidRDefault="004222A4" w:rsidP="00D57BA4">
            <w:pPr>
              <w:spacing w:line="480" w:lineRule="auto"/>
              <w:rPr>
                <w:sz w:val="16"/>
                <w:szCs w:val="16"/>
                <w:lang w:val="en-GB"/>
              </w:rPr>
            </w:pPr>
            <w:r w:rsidRPr="001641CA">
              <w:rPr>
                <w:sz w:val="16"/>
                <w:szCs w:val="16"/>
                <w:lang w:val="en-GB"/>
              </w:rPr>
              <w:t>%time in Jupyter</w:t>
            </w:r>
          </w:p>
        </w:tc>
        <w:tc>
          <w:tcPr>
            <w:tcW w:w="2430" w:type="dxa"/>
          </w:tcPr>
          <w:p w14:paraId="591F0AE9" w14:textId="33215404" w:rsidR="00D7772B" w:rsidRPr="001641CA" w:rsidRDefault="00D7772B" w:rsidP="00D57BA4">
            <w:pPr>
              <w:spacing w:line="480" w:lineRule="auto"/>
              <w:rPr>
                <w:sz w:val="16"/>
                <w:szCs w:val="16"/>
                <w:lang w:val="en-GB"/>
              </w:rPr>
            </w:pPr>
            <w:r w:rsidRPr="001641CA">
              <w:rPr>
                <w:sz w:val="16"/>
                <w:szCs w:val="16"/>
                <w:lang w:val="en-GB"/>
              </w:rPr>
              <w:t>Initially</w:t>
            </w:r>
            <w:r w:rsidR="00410815" w:rsidRPr="001641CA">
              <w:rPr>
                <w:sz w:val="16"/>
                <w:szCs w:val="16"/>
                <w:lang w:val="en-GB"/>
              </w:rPr>
              <w:t xml:space="preserve"> </w:t>
            </w:r>
            <w:r w:rsidR="00B47401" w:rsidRPr="001641CA">
              <w:rPr>
                <w:sz w:val="16"/>
                <w:szCs w:val="16"/>
                <w:highlight w:val="yellow"/>
                <w:lang w:val="en-GB"/>
              </w:rPr>
              <w:t>2</w:t>
            </w:r>
            <w:r w:rsidRPr="001641CA">
              <w:rPr>
                <w:sz w:val="16"/>
                <w:szCs w:val="16"/>
                <w:highlight w:val="yellow"/>
                <w:lang w:val="en-GB"/>
              </w:rPr>
              <w:t>ms</w:t>
            </w:r>
          </w:p>
          <w:p w14:paraId="4B66465B" w14:textId="6B2D8E1C" w:rsidR="001350CA" w:rsidRPr="001641CA" w:rsidRDefault="00D7772B" w:rsidP="00D57BA4">
            <w:pPr>
              <w:spacing w:line="480" w:lineRule="auto"/>
              <w:rPr>
                <w:sz w:val="16"/>
                <w:szCs w:val="16"/>
                <w:lang w:val="en-GB"/>
              </w:rPr>
            </w:pPr>
            <w:r w:rsidRPr="001641CA">
              <w:rPr>
                <w:sz w:val="16"/>
                <w:szCs w:val="16"/>
                <w:lang w:val="en-GB"/>
              </w:rPr>
              <w:t xml:space="preserve">After </w:t>
            </w:r>
            <w:r w:rsidR="003B0D15" w:rsidRPr="001641CA">
              <w:rPr>
                <w:sz w:val="16"/>
                <w:szCs w:val="16"/>
                <w:lang w:val="en-GB"/>
              </w:rPr>
              <w:t>Four times</w:t>
            </w:r>
            <w:r w:rsidRPr="001641CA">
              <w:rPr>
                <w:sz w:val="16"/>
                <w:szCs w:val="16"/>
                <w:lang w:val="en-GB"/>
              </w:rPr>
              <w:t xml:space="preserve"> executions reduced to </w:t>
            </w:r>
            <w:r w:rsidR="00B47401" w:rsidRPr="001641CA">
              <w:rPr>
                <w:sz w:val="16"/>
                <w:szCs w:val="16"/>
                <w:highlight w:val="yellow"/>
                <w:lang w:val="en-GB"/>
              </w:rPr>
              <w:t>1</w:t>
            </w:r>
            <w:r w:rsidRPr="001641CA">
              <w:rPr>
                <w:sz w:val="16"/>
                <w:szCs w:val="16"/>
                <w:highlight w:val="yellow"/>
                <w:lang w:val="en-GB"/>
              </w:rPr>
              <w:t>ms</w:t>
            </w:r>
            <w:r w:rsidRPr="001641CA">
              <w:rPr>
                <w:sz w:val="16"/>
                <w:szCs w:val="16"/>
                <w:lang w:val="en-GB"/>
              </w:rPr>
              <w:t>.</w:t>
            </w:r>
          </w:p>
        </w:tc>
        <w:tc>
          <w:tcPr>
            <w:tcW w:w="1822" w:type="dxa"/>
          </w:tcPr>
          <w:p w14:paraId="2DA5E4AE" w14:textId="77777777" w:rsidR="001350CA" w:rsidRPr="001641CA" w:rsidRDefault="001350CA" w:rsidP="00D57BA4">
            <w:pPr>
              <w:spacing w:line="480" w:lineRule="auto"/>
              <w:rPr>
                <w:sz w:val="16"/>
                <w:szCs w:val="16"/>
                <w:lang w:val="en-GB"/>
              </w:rPr>
            </w:pPr>
          </w:p>
        </w:tc>
      </w:tr>
      <w:tr w:rsidR="00325345" w:rsidRPr="00D57BA4" w14:paraId="3EF45BA8" w14:textId="77777777" w:rsidTr="00325345">
        <w:tc>
          <w:tcPr>
            <w:tcW w:w="1215" w:type="dxa"/>
          </w:tcPr>
          <w:p w14:paraId="2A4B7489" w14:textId="12533692" w:rsidR="001350CA" w:rsidRPr="001641CA" w:rsidRDefault="00B23BD0" w:rsidP="00D57BA4">
            <w:pPr>
              <w:spacing w:line="480" w:lineRule="auto"/>
              <w:rPr>
                <w:sz w:val="16"/>
                <w:szCs w:val="16"/>
                <w:lang w:val="en-GB"/>
              </w:rPr>
            </w:pPr>
            <w:r w:rsidRPr="001641CA">
              <w:rPr>
                <w:sz w:val="16"/>
                <w:szCs w:val="16"/>
                <w:lang w:val="en-GB"/>
              </w:rPr>
              <w:t>Java</w:t>
            </w:r>
          </w:p>
        </w:tc>
        <w:tc>
          <w:tcPr>
            <w:tcW w:w="1615" w:type="dxa"/>
          </w:tcPr>
          <w:p w14:paraId="2BC28144" w14:textId="76735159" w:rsidR="001350CA" w:rsidRPr="001641CA" w:rsidRDefault="00E973B3" w:rsidP="00D57BA4">
            <w:pPr>
              <w:spacing w:line="480" w:lineRule="auto"/>
              <w:rPr>
                <w:sz w:val="16"/>
                <w:szCs w:val="16"/>
                <w:lang w:val="en-GB"/>
              </w:rPr>
            </w:pPr>
            <w:r w:rsidRPr="001641CA">
              <w:rPr>
                <w:sz w:val="16"/>
                <w:szCs w:val="16"/>
                <w:lang w:val="en-GB"/>
              </w:rPr>
              <w:t>Encrypt File</w:t>
            </w:r>
          </w:p>
        </w:tc>
        <w:tc>
          <w:tcPr>
            <w:tcW w:w="2268" w:type="dxa"/>
          </w:tcPr>
          <w:p w14:paraId="5FE5CAD8" w14:textId="572B2F7D" w:rsidR="001350CA" w:rsidRPr="001641CA" w:rsidRDefault="00F8463A" w:rsidP="00D57BA4">
            <w:pPr>
              <w:spacing w:line="480" w:lineRule="auto"/>
              <w:rPr>
                <w:sz w:val="16"/>
                <w:szCs w:val="16"/>
                <w:lang w:val="en-GB"/>
              </w:rPr>
            </w:pPr>
            <w:r w:rsidRPr="001641CA">
              <w:rPr>
                <w:sz w:val="16"/>
                <w:szCs w:val="16"/>
              </w:rPr>
              <w:t>System.nanoTime()</w:t>
            </w:r>
          </w:p>
        </w:tc>
        <w:tc>
          <w:tcPr>
            <w:tcW w:w="2430" w:type="dxa"/>
          </w:tcPr>
          <w:p w14:paraId="44C8A4A0" w14:textId="13316D80" w:rsidR="009F3982" w:rsidRPr="001641CA" w:rsidRDefault="009F3982" w:rsidP="00D57BA4">
            <w:pPr>
              <w:spacing w:line="480" w:lineRule="auto"/>
              <w:rPr>
                <w:sz w:val="16"/>
                <w:szCs w:val="16"/>
                <w:lang w:val="en-GB"/>
              </w:rPr>
            </w:pPr>
            <w:r w:rsidRPr="001641CA">
              <w:rPr>
                <w:sz w:val="16"/>
                <w:szCs w:val="16"/>
                <w:lang w:val="en-GB"/>
              </w:rPr>
              <w:t>Initially 8</w:t>
            </w:r>
            <w:r w:rsidRPr="001641CA">
              <w:rPr>
                <w:sz w:val="16"/>
                <w:szCs w:val="16"/>
                <w:highlight w:val="yellow"/>
                <w:lang w:val="en-GB"/>
              </w:rPr>
              <w:t>ms</w:t>
            </w:r>
          </w:p>
          <w:p w14:paraId="0DA3A2B4" w14:textId="1283255C" w:rsidR="001350CA" w:rsidRPr="001641CA" w:rsidRDefault="009F3982" w:rsidP="00D57BA4">
            <w:pPr>
              <w:spacing w:line="480" w:lineRule="auto"/>
              <w:rPr>
                <w:sz w:val="16"/>
                <w:szCs w:val="16"/>
                <w:lang w:val="en-GB"/>
              </w:rPr>
            </w:pPr>
            <w:r w:rsidRPr="001641CA">
              <w:rPr>
                <w:sz w:val="16"/>
                <w:szCs w:val="16"/>
                <w:lang w:val="en-GB"/>
              </w:rPr>
              <w:t>After Four times executions reduced to 3</w:t>
            </w:r>
            <w:r w:rsidRPr="001641CA">
              <w:rPr>
                <w:sz w:val="16"/>
                <w:szCs w:val="16"/>
                <w:highlight w:val="yellow"/>
                <w:lang w:val="en-GB"/>
              </w:rPr>
              <w:t>ms</w:t>
            </w:r>
            <w:r w:rsidRPr="001641CA">
              <w:rPr>
                <w:sz w:val="16"/>
                <w:szCs w:val="16"/>
                <w:lang w:val="en-GB"/>
              </w:rPr>
              <w:t>.</w:t>
            </w:r>
          </w:p>
        </w:tc>
        <w:tc>
          <w:tcPr>
            <w:tcW w:w="1822" w:type="dxa"/>
          </w:tcPr>
          <w:p w14:paraId="59A58BE3" w14:textId="273EB080" w:rsidR="001350CA" w:rsidRPr="001641CA" w:rsidRDefault="00950598" w:rsidP="00D57BA4">
            <w:pPr>
              <w:spacing w:line="480" w:lineRule="auto"/>
              <w:rPr>
                <w:sz w:val="16"/>
                <w:szCs w:val="16"/>
                <w:lang w:val="en-GB"/>
              </w:rPr>
            </w:pPr>
            <w:r w:rsidRPr="001641CA">
              <w:rPr>
                <w:sz w:val="16"/>
                <w:szCs w:val="16"/>
                <w:lang w:val="en-GB"/>
              </w:rPr>
              <w:t>JVM overhead; more setup required</w:t>
            </w:r>
          </w:p>
        </w:tc>
      </w:tr>
      <w:tr w:rsidR="00325345" w:rsidRPr="00D57BA4" w14:paraId="6B3D0176" w14:textId="77777777" w:rsidTr="00325345">
        <w:tc>
          <w:tcPr>
            <w:tcW w:w="1215" w:type="dxa"/>
          </w:tcPr>
          <w:p w14:paraId="3F6D0DDA" w14:textId="30F84F5A" w:rsidR="001350CA" w:rsidRPr="001641CA" w:rsidRDefault="00B23BD0" w:rsidP="00D57BA4">
            <w:pPr>
              <w:spacing w:line="480" w:lineRule="auto"/>
              <w:rPr>
                <w:sz w:val="16"/>
                <w:szCs w:val="16"/>
                <w:lang w:val="en-GB"/>
              </w:rPr>
            </w:pPr>
            <w:r w:rsidRPr="001641CA">
              <w:rPr>
                <w:sz w:val="16"/>
                <w:szCs w:val="16"/>
                <w:lang w:val="en-GB"/>
              </w:rPr>
              <w:t>Java</w:t>
            </w:r>
          </w:p>
        </w:tc>
        <w:tc>
          <w:tcPr>
            <w:tcW w:w="1615" w:type="dxa"/>
          </w:tcPr>
          <w:p w14:paraId="55B94B85" w14:textId="4104C6D5" w:rsidR="001350CA" w:rsidRPr="001641CA" w:rsidRDefault="00E973B3" w:rsidP="00D57BA4">
            <w:pPr>
              <w:spacing w:line="480" w:lineRule="auto"/>
              <w:rPr>
                <w:sz w:val="16"/>
                <w:szCs w:val="16"/>
                <w:lang w:val="en-GB"/>
              </w:rPr>
            </w:pPr>
            <w:r w:rsidRPr="001641CA">
              <w:rPr>
                <w:sz w:val="16"/>
                <w:szCs w:val="16"/>
                <w:lang w:val="en-GB"/>
              </w:rPr>
              <w:t>Decrypt File</w:t>
            </w:r>
          </w:p>
        </w:tc>
        <w:tc>
          <w:tcPr>
            <w:tcW w:w="2268" w:type="dxa"/>
          </w:tcPr>
          <w:p w14:paraId="409319AA" w14:textId="2EC9A7A7" w:rsidR="001350CA" w:rsidRPr="001641CA" w:rsidRDefault="00F8463A" w:rsidP="00D57BA4">
            <w:pPr>
              <w:spacing w:line="480" w:lineRule="auto"/>
              <w:rPr>
                <w:sz w:val="16"/>
                <w:szCs w:val="16"/>
                <w:lang w:val="en-GB"/>
              </w:rPr>
            </w:pPr>
            <w:r w:rsidRPr="001641CA">
              <w:rPr>
                <w:sz w:val="16"/>
                <w:szCs w:val="16"/>
              </w:rPr>
              <w:t>System.nanoTime()</w:t>
            </w:r>
          </w:p>
        </w:tc>
        <w:tc>
          <w:tcPr>
            <w:tcW w:w="2430" w:type="dxa"/>
          </w:tcPr>
          <w:p w14:paraId="4C3CEE59" w14:textId="77777777" w:rsidR="009F3982" w:rsidRPr="001641CA" w:rsidRDefault="009F3982" w:rsidP="00D57BA4">
            <w:pPr>
              <w:spacing w:line="480" w:lineRule="auto"/>
              <w:rPr>
                <w:sz w:val="16"/>
                <w:szCs w:val="16"/>
                <w:lang w:val="en-GB"/>
              </w:rPr>
            </w:pPr>
            <w:r w:rsidRPr="001641CA">
              <w:rPr>
                <w:sz w:val="16"/>
                <w:szCs w:val="16"/>
                <w:lang w:val="en-GB"/>
              </w:rPr>
              <w:t xml:space="preserve">Initially </w:t>
            </w:r>
            <w:r w:rsidRPr="001641CA">
              <w:rPr>
                <w:sz w:val="16"/>
                <w:szCs w:val="16"/>
                <w:highlight w:val="yellow"/>
                <w:lang w:val="en-GB"/>
              </w:rPr>
              <w:t>2ms</w:t>
            </w:r>
          </w:p>
          <w:p w14:paraId="664C5B42" w14:textId="7B32AC5F" w:rsidR="001350CA" w:rsidRPr="001641CA" w:rsidRDefault="009F3982" w:rsidP="00D57BA4">
            <w:pPr>
              <w:spacing w:line="480" w:lineRule="auto"/>
              <w:rPr>
                <w:sz w:val="16"/>
                <w:szCs w:val="16"/>
                <w:lang w:val="en-GB"/>
              </w:rPr>
            </w:pPr>
            <w:r w:rsidRPr="001641CA">
              <w:rPr>
                <w:sz w:val="16"/>
                <w:szCs w:val="16"/>
                <w:lang w:val="en-GB"/>
              </w:rPr>
              <w:t>After Four times executions reduced to 2</w:t>
            </w:r>
            <w:r w:rsidRPr="001641CA">
              <w:rPr>
                <w:sz w:val="16"/>
                <w:szCs w:val="16"/>
                <w:highlight w:val="yellow"/>
                <w:lang w:val="en-GB"/>
              </w:rPr>
              <w:t>ms</w:t>
            </w:r>
            <w:r w:rsidRPr="001641CA">
              <w:rPr>
                <w:sz w:val="16"/>
                <w:szCs w:val="16"/>
                <w:lang w:val="en-GB"/>
              </w:rPr>
              <w:t>.</w:t>
            </w:r>
          </w:p>
        </w:tc>
        <w:tc>
          <w:tcPr>
            <w:tcW w:w="1822" w:type="dxa"/>
          </w:tcPr>
          <w:p w14:paraId="1A55DE47" w14:textId="0B165203" w:rsidR="001350CA" w:rsidRPr="001641CA" w:rsidRDefault="005D1956" w:rsidP="00D57BA4">
            <w:pPr>
              <w:spacing w:line="480" w:lineRule="auto"/>
              <w:rPr>
                <w:sz w:val="16"/>
                <w:szCs w:val="16"/>
                <w:lang w:val="en-GB"/>
              </w:rPr>
            </w:pPr>
            <w:r w:rsidRPr="001641CA">
              <w:rPr>
                <w:sz w:val="16"/>
                <w:szCs w:val="16"/>
                <w:lang w:val="en-GB"/>
              </w:rPr>
              <w:t>Verbose but stable; better suited for larger datasets</w:t>
            </w:r>
          </w:p>
        </w:tc>
      </w:tr>
    </w:tbl>
    <w:p w14:paraId="32CF9857" w14:textId="77777777" w:rsidR="00151E3D" w:rsidRPr="00D57BA4" w:rsidRDefault="00151E3D" w:rsidP="00D57BA4">
      <w:pPr>
        <w:spacing w:before="0" w:after="0" w:line="480" w:lineRule="auto"/>
        <w:rPr>
          <w:sz w:val="24"/>
          <w:szCs w:val="24"/>
          <w:lang w:val="en-GB"/>
        </w:rPr>
      </w:pPr>
    </w:p>
    <w:p w14:paraId="7EB695B6" w14:textId="77777777" w:rsidR="00C43B9D" w:rsidRPr="00D57BA4" w:rsidRDefault="00C43B9D" w:rsidP="00D57BA4">
      <w:pPr>
        <w:spacing w:before="0" w:after="0" w:line="480" w:lineRule="auto"/>
        <w:rPr>
          <w:sz w:val="24"/>
          <w:szCs w:val="24"/>
          <w:lang w:val="en-GB"/>
        </w:rPr>
      </w:pPr>
    </w:p>
    <w:p w14:paraId="64BD2617" w14:textId="77777777" w:rsidR="00C43B9D" w:rsidRPr="00D57BA4" w:rsidRDefault="00C43B9D" w:rsidP="00D57BA4">
      <w:pPr>
        <w:spacing w:before="0" w:after="0" w:line="480" w:lineRule="auto"/>
        <w:rPr>
          <w:sz w:val="24"/>
          <w:szCs w:val="24"/>
          <w:lang w:val="en-GB"/>
        </w:rPr>
      </w:pPr>
    </w:p>
    <w:sectPr w:rsidR="00C43B9D" w:rsidRPr="00D57BA4" w:rsidSect="00EE76B2">
      <w:headerReference w:type="default" r:id="rId47"/>
      <w:footerReference w:type="default" r:id="rId4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06B06" w14:textId="77777777" w:rsidR="00184B72" w:rsidRDefault="00184B72">
      <w:pPr>
        <w:spacing w:before="0" w:after="0" w:line="240" w:lineRule="auto"/>
      </w:pPr>
      <w:r>
        <w:separator/>
      </w:r>
    </w:p>
  </w:endnote>
  <w:endnote w:type="continuationSeparator" w:id="0">
    <w:p w14:paraId="339558CC" w14:textId="77777777" w:rsidR="00184B72" w:rsidRDefault="00184B7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91151" w14:textId="77777777" w:rsidR="00FE746E" w:rsidRDefault="00FE746E">
    <w:pPr>
      <w:pStyle w:val="Footer"/>
      <w:jc w:val="center"/>
      <w:rPr>
        <w:caps/>
        <w:noProof/>
        <w:color w:val="3F251D" w:themeColor="accent1"/>
      </w:rPr>
    </w:pPr>
    <w:r>
      <w:rPr>
        <w:caps/>
        <w:color w:val="3F251D" w:themeColor="accent1"/>
      </w:rPr>
      <w:fldChar w:fldCharType="begin"/>
    </w:r>
    <w:r>
      <w:rPr>
        <w:caps/>
        <w:color w:val="3F251D" w:themeColor="accent1"/>
      </w:rPr>
      <w:instrText xml:space="preserve"> PAGE   \* MERGEFORMAT </w:instrText>
    </w:r>
    <w:r>
      <w:rPr>
        <w:caps/>
        <w:color w:val="3F251D" w:themeColor="accent1"/>
      </w:rPr>
      <w:fldChar w:fldCharType="separate"/>
    </w:r>
    <w:r>
      <w:rPr>
        <w:caps/>
        <w:noProof/>
        <w:color w:val="3F251D" w:themeColor="accent1"/>
      </w:rPr>
      <w:t>2</w:t>
    </w:r>
    <w:r>
      <w:rPr>
        <w:caps/>
        <w:noProof/>
        <w:color w:val="3F251D" w:themeColor="accent1"/>
      </w:rPr>
      <w:fldChar w:fldCharType="end"/>
    </w:r>
  </w:p>
  <w:p w14:paraId="4D961AA1" w14:textId="03741151" w:rsidR="001638F6" w:rsidRDefault="001638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579A8" w14:textId="77777777" w:rsidR="00184B72" w:rsidRDefault="00184B72">
      <w:pPr>
        <w:spacing w:before="0" w:after="0" w:line="240" w:lineRule="auto"/>
      </w:pPr>
      <w:r>
        <w:separator/>
      </w:r>
    </w:p>
  </w:footnote>
  <w:footnote w:type="continuationSeparator" w:id="0">
    <w:p w14:paraId="2B207702" w14:textId="77777777" w:rsidR="00184B72" w:rsidRDefault="00184B72">
      <w:pPr>
        <w:spacing w:before="0" w:after="0" w:line="240" w:lineRule="auto"/>
      </w:pPr>
      <w:r>
        <w:continuationSeparator/>
      </w:r>
    </w:p>
  </w:footnote>
  <w:footnote w:id="1">
    <w:p w14:paraId="1163716E" w14:textId="77777777" w:rsidR="00D2047D" w:rsidRPr="002D0E63" w:rsidRDefault="00D16E9C" w:rsidP="00D2047D">
      <w:pPr>
        <w:pStyle w:val="FootnoteText"/>
        <w:rPr>
          <w:sz w:val="16"/>
          <w:szCs w:val="16"/>
          <w:lang w:val="en-GB"/>
        </w:rPr>
      </w:pPr>
      <w:r>
        <w:rPr>
          <w:rStyle w:val="FootnoteReference"/>
        </w:rPr>
        <w:footnoteRef/>
      </w:r>
      <w:r>
        <w:t xml:space="preserve"> </w:t>
      </w:r>
      <w:r w:rsidR="00D2047D" w:rsidRPr="002D0E63">
        <w:rPr>
          <w:sz w:val="16"/>
          <w:szCs w:val="16"/>
          <w:lang w:val="en-GB"/>
        </w:rPr>
        <w:t>AES (Advanced Encryption Standard) is a symmetric encryption algorithm adopted by NIST in 2001 to replace DES.</w:t>
      </w:r>
      <w:r w:rsidR="00D2047D" w:rsidRPr="002D0E63">
        <w:rPr>
          <w:sz w:val="16"/>
          <w:szCs w:val="16"/>
          <w:lang w:val="en-GB"/>
        </w:rPr>
        <w:br/>
        <w:t>It supports key sizes of 128, 192, and 256 bits and is widely used for secure data transmission across industries.</w:t>
      </w:r>
    </w:p>
    <w:p w14:paraId="57DE1A2A" w14:textId="2F033791" w:rsidR="00D16E9C" w:rsidRPr="002D0E63" w:rsidRDefault="00D16E9C">
      <w:pPr>
        <w:pStyle w:val="FootnoteText"/>
        <w:rPr>
          <w:sz w:val="16"/>
          <w:szCs w:val="16"/>
          <w:lang w:val="en-GB"/>
        </w:rPr>
      </w:pPr>
    </w:p>
  </w:footnote>
  <w:footnote w:id="2">
    <w:p w14:paraId="4D37DB68" w14:textId="7E6222C0" w:rsidR="00521DB4" w:rsidRDefault="00521DB4">
      <w:pPr>
        <w:pStyle w:val="FootnoteText"/>
        <w:rPr>
          <w:sz w:val="16"/>
          <w:szCs w:val="16"/>
        </w:rPr>
      </w:pPr>
      <w:r w:rsidRPr="002D0E63">
        <w:rPr>
          <w:rStyle w:val="FootnoteReference"/>
          <w:sz w:val="16"/>
          <w:szCs w:val="16"/>
        </w:rPr>
        <w:footnoteRef/>
      </w:r>
      <w:r w:rsidRPr="002D0E63">
        <w:rPr>
          <w:sz w:val="16"/>
          <w:szCs w:val="16"/>
        </w:rPr>
        <w:t xml:space="preserve"> Programming languages are organised and constructed in several various ways. Object-Oriented programming (OOP) encapsulates data, and behaviour within objects, promoting scalability, and modularity in large and complex systems. However, Procedural Programming follows a linear sequence of instructions, which is ideal for task-driven scripts. Functional Programming in contrast emphasises immutability and pure functions which well-suited for mathematical and concurrent applications. Each of them offers distinct strengths and weaknesses depending on the development context, and problem domain (GeeksforGeeks, 2023).</w:t>
      </w:r>
    </w:p>
    <w:p w14:paraId="74B3B1E6" w14:textId="77777777" w:rsidR="002D0E63" w:rsidRPr="002D0E63" w:rsidRDefault="002D0E63">
      <w:pPr>
        <w:pStyle w:val="FootnoteText"/>
        <w:rPr>
          <w:sz w:val="16"/>
          <w:szCs w:val="16"/>
        </w:rPr>
      </w:pPr>
    </w:p>
  </w:footnote>
  <w:footnote w:id="3">
    <w:p w14:paraId="29F2EF01" w14:textId="77777777" w:rsidR="00D11002" w:rsidRPr="002D0E63" w:rsidRDefault="00E61116" w:rsidP="00D11002">
      <w:pPr>
        <w:pStyle w:val="FootnoteText"/>
        <w:rPr>
          <w:sz w:val="16"/>
          <w:szCs w:val="16"/>
          <w:lang w:val="en-GB"/>
        </w:rPr>
      </w:pPr>
      <w:r w:rsidRPr="002D0E63">
        <w:rPr>
          <w:rStyle w:val="FootnoteReference"/>
          <w:sz w:val="16"/>
          <w:szCs w:val="16"/>
        </w:rPr>
        <w:footnoteRef/>
      </w:r>
      <w:r w:rsidRPr="002D0E63">
        <w:rPr>
          <w:sz w:val="16"/>
          <w:szCs w:val="16"/>
        </w:rPr>
        <w:t xml:space="preserve"> </w:t>
      </w:r>
      <w:r w:rsidR="00D11002" w:rsidRPr="002D0E63">
        <w:rPr>
          <w:sz w:val="16"/>
          <w:szCs w:val="16"/>
          <w:lang w:val="en-GB"/>
        </w:rPr>
        <w:t xml:space="preserve">In Java, </w:t>
      </w:r>
      <w:r w:rsidR="00D11002" w:rsidRPr="002D0E63">
        <w:rPr>
          <w:b/>
          <w:bCs/>
          <w:sz w:val="16"/>
          <w:szCs w:val="16"/>
          <w:lang w:val="en-GB"/>
        </w:rPr>
        <w:t>static</w:t>
      </w:r>
      <w:r w:rsidR="00D11002" w:rsidRPr="002D0E63">
        <w:rPr>
          <w:sz w:val="16"/>
          <w:szCs w:val="16"/>
          <w:lang w:val="en-GB"/>
        </w:rPr>
        <w:t xml:space="preserve"> means a member (variable or method) belongs to the class itself rather than to any specific object, so it can be accessed without creating an instance of the class (Oracle, 2024).</w:t>
      </w:r>
    </w:p>
    <w:p w14:paraId="085B749E" w14:textId="67C7C916" w:rsidR="00E61116" w:rsidRPr="00D11002" w:rsidRDefault="00E61116">
      <w:pPr>
        <w:pStyle w:val="FootnoteText"/>
        <w:rPr>
          <w:lang w:val="en-GB"/>
        </w:rPr>
      </w:pPr>
    </w:p>
  </w:footnote>
  <w:footnote w:id="4">
    <w:p w14:paraId="54B45441" w14:textId="77777777" w:rsidR="00811043" w:rsidRPr="00B2591D" w:rsidRDefault="00811043" w:rsidP="00811043">
      <w:pPr>
        <w:pStyle w:val="FootnoteText"/>
        <w:rPr>
          <w:sz w:val="16"/>
          <w:szCs w:val="16"/>
          <w:lang w:val="en-GB"/>
        </w:rPr>
      </w:pPr>
      <w:r w:rsidRPr="00B2591D">
        <w:rPr>
          <w:rStyle w:val="FootnoteReference"/>
          <w:sz w:val="16"/>
          <w:szCs w:val="16"/>
        </w:rPr>
        <w:footnoteRef/>
      </w:r>
      <w:r w:rsidRPr="00B2591D">
        <w:rPr>
          <w:sz w:val="16"/>
          <w:szCs w:val="16"/>
        </w:rPr>
        <w:t xml:space="preserve"> AES (Advanced Encryption Standard) is a widely used symmetric encryption algorithm due to its robustness and efficiency (Vaudenay 2002). Developed in 2001, AES supports 128, 192, and 256-bit keys, operating on 128-bit blocks (Vaudenay 2002). Its strength against various attacks contributes to its popularity.</w:t>
      </w:r>
    </w:p>
  </w:footnote>
  <w:footnote w:id="5">
    <w:p w14:paraId="025AA4AB" w14:textId="78B5DEF1" w:rsidR="00997627" w:rsidRPr="00997627" w:rsidRDefault="00997627">
      <w:pPr>
        <w:pStyle w:val="FootnoteText"/>
        <w:rPr>
          <w:lang w:val="en-GB"/>
        </w:rPr>
      </w:pPr>
      <w:r w:rsidRPr="00B2591D">
        <w:rPr>
          <w:rStyle w:val="FootnoteReference"/>
          <w:sz w:val="16"/>
          <w:szCs w:val="16"/>
        </w:rPr>
        <w:footnoteRef/>
      </w:r>
      <w:r w:rsidRPr="00B2591D">
        <w:rPr>
          <w:sz w:val="16"/>
          <w:szCs w:val="16"/>
        </w:rPr>
        <w:t xml:space="preserve"> CBC (Cipher Block Chaining) is a mode for block ciphers like AES that enhances security by introducing feedback from previous blocks, preventing patterns in plaintext and making it resistant to chosen-plaintext and chosen-ciphertext attacks (Stallings 2017).</w:t>
      </w:r>
    </w:p>
  </w:footnote>
  <w:footnote w:id="6">
    <w:p w14:paraId="6E6D2FD0" w14:textId="457600EE" w:rsidR="00C319E3" w:rsidRPr="00C319E3" w:rsidRDefault="00C319E3">
      <w:pPr>
        <w:pStyle w:val="FootnoteText"/>
        <w:rPr>
          <w:lang w:val="en-GB"/>
        </w:rPr>
      </w:pPr>
      <w:r>
        <w:rPr>
          <w:rStyle w:val="FootnoteReference"/>
        </w:rPr>
        <w:footnoteRef/>
      </w:r>
      <w:r>
        <w:t xml:space="preserve"> </w:t>
      </w:r>
      <w:r w:rsidR="005D77CD" w:rsidRPr="00B2591D">
        <w:rPr>
          <w:sz w:val="16"/>
          <w:szCs w:val="16"/>
        </w:rPr>
        <w:t>HMAC-SHA256 is a Hash-based Message Authentication Code that combines a secret key with the SHA-256 hash function, providing data integrity and authenticity (Hintikka et al., 2017; Evans, 2019). It ensures secure communication by generating a unique, fixed-length output for message verification.</w:t>
      </w:r>
    </w:p>
  </w:footnote>
  <w:footnote w:id="7">
    <w:p w14:paraId="1102027E" w14:textId="67209270" w:rsidR="00A81021" w:rsidRPr="00A81021" w:rsidRDefault="00A81021">
      <w:pPr>
        <w:pStyle w:val="FootnoteText"/>
        <w:rPr>
          <w:lang w:val="en-GB"/>
        </w:rPr>
      </w:pPr>
      <w:r>
        <w:rPr>
          <w:rStyle w:val="FootnoteReference"/>
        </w:rPr>
        <w:footnoteRef/>
      </w:r>
      <w:r>
        <w:t xml:space="preserve"> </w:t>
      </w:r>
      <w:r w:rsidR="00911AA2" w:rsidRPr="00911AA2">
        <w:rPr>
          <w:sz w:val="16"/>
          <w:szCs w:val="16"/>
        </w:rPr>
        <w:t>AES-GCM (Advanced Encryption Standard – Galois/Counter Mode) is a symmetric encryption algorithm that provides both confidentiality and integrity through authenticated encryption. It combines AES encryption with a cryptographic authentication tag to detect tampering.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1DF75" w14:textId="40F31C5B" w:rsidR="00B8398D" w:rsidRDefault="003C7D33">
    <w:pPr>
      <w:pStyle w:val="Header"/>
      <w:rPr>
        <w:lang w:val="en-GB"/>
      </w:rPr>
    </w:pPr>
    <w:r>
      <w:rPr>
        <w:lang w:val="en-GB"/>
      </w:rPr>
      <w:t>12700830</w:t>
    </w:r>
    <w:r w:rsidR="00C455C8" w:rsidRPr="00C455C8">
      <w:rPr>
        <w:lang w:val="en-GB"/>
      </w:rPr>
      <w:ptab w:relativeTo="margin" w:alignment="center" w:leader="none"/>
    </w:r>
    <w:r w:rsidR="00142FC9">
      <w:rPr>
        <w:lang w:val="en-GB"/>
      </w:rPr>
      <w:t>UoEO</w:t>
    </w:r>
    <w:r w:rsidR="00C455C8" w:rsidRPr="00C455C8">
      <w:rPr>
        <w:lang w:val="en-GB"/>
      </w:rPr>
      <w:ptab w:relativeTo="margin" w:alignment="right" w:leader="none"/>
    </w:r>
    <w:r w:rsidR="00634920">
      <w:rPr>
        <w:lang w:val="en-GB"/>
      </w:rPr>
      <w:t>L</w:t>
    </w:r>
    <w:r w:rsidR="0010573F">
      <w:rPr>
        <w:lang w:val="en-GB"/>
      </w:rPr>
      <w:t>a</w:t>
    </w:r>
    <w:r w:rsidR="00634920">
      <w:rPr>
        <w:lang w:val="en-GB"/>
      </w:rPr>
      <w:t>unching into Computing</w:t>
    </w:r>
  </w:p>
  <w:p w14:paraId="40B7F7CB" w14:textId="77777777" w:rsidR="00634920" w:rsidRPr="00B8398D" w:rsidRDefault="00634920">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6FEF7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1D0ED9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538F71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2B24A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8D446A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23041D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B4F50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C8EC65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5781F0C"/>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03344A1"/>
    <w:multiLevelType w:val="multilevel"/>
    <w:tmpl w:val="342C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EE5990"/>
    <w:multiLevelType w:val="multilevel"/>
    <w:tmpl w:val="493C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14797A"/>
    <w:multiLevelType w:val="multilevel"/>
    <w:tmpl w:val="1428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954B0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0A1902AF"/>
    <w:multiLevelType w:val="multilevel"/>
    <w:tmpl w:val="5BF098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8C0DB4"/>
    <w:multiLevelType w:val="hybridMultilevel"/>
    <w:tmpl w:val="E774D7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38E587A"/>
    <w:multiLevelType w:val="multilevel"/>
    <w:tmpl w:val="1F18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813240"/>
    <w:multiLevelType w:val="multilevel"/>
    <w:tmpl w:val="F6F6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E426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F8F5B63"/>
    <w:multiLevelType w:val="multilevel"/>
    <w:tmpl w:val="1CD6B86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22CB0240"/>
    <w:multiLevelType w:val="multilevel"/>
    <w:tmpl w:val="E13EB0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3440CC"/>
    <w:multiLevelType w:val="multilevel"/>
    <w:tmpl w:val="B5CE572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2D6377C3"/>
    <w:multiLevelType w:val="multilevel"/>
    <w:tmpl w:val="9886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A60508"/>
    <w:multiLevelType w:val="multilevel"/>
    <w:tmpl w:val="8BF0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E135C0"/>
    <w:multiLevelType w:val="multilevel"/>
    <w:tmpl w:val="9202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2D6D71"/>
    <w:multiLevelType w:val="multilevel"/>
    <w:tmpl w:val="A274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2E2D93"/>
    <w:multiLevelType w:val="hybridMultilevel"/>
    <w:tmpl w:val="5C76AE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67B3FB8"/>
    <w:multiLevelType w:val="multilevel"/>
    <w:tmpl w:val="5BF098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B7380F"/>
    <w:multiLevelType w:val="hybridMultilevel"/>
    <w:tmpl w:val="B32052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3A4B1D3A"/>
    <w:multiLevelType w:val="multilevel"/>
    <w:tmpl w:val="BD94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616C30"/>
    <w:multiLevelType w:val="multilevel"/>
    <w:tmpl w:val="6D62D9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C02013"/>
    <w:multiLevelType w:val="hybridMultilevel"/>
    <w:tmpl w:val="4F4812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B4B5250"/>
    <w:multiLevelType w:val="multilevel"/>
    <w:tmpl w:val="5BF098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74174B"/>
    <w:multiLevelType w:val="multilevel"/>
    <w:tmpl w:val="5BF098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F30C1E"/>
    <w:multiLevelType w:val="multilevel"/>
    <w:tmpl w:val="0D665B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971B53"/>
    <w:multiLevelType w:val="multilevel"/>
    <w:tmpl w:val="5BF098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E66FA3"/>
    <w:multiLevelType w:val="multilevel"/>
    <w:tmpl w:val="1466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91052C"/>
    <w:multiLevelType w:val="multilevel"/>
    <w:tmpl w:val="38B02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76222E"/>
    <w:multiLevelType w:val="multilevel"/>
    <w:tmpl w:val="ED3A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4059C4"/>
    <w:multiLevelType w:val="multilevel"/>
    <w:tmpl w:val="0E9E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BC271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1" w15:restartNumberingAfterBreak="0">
    <w:nsid w:val="6BE0360C"/>
    <w:multiLevelType w:val="multilevel"/>
    <w:tmpl w:val="2E9695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2" w15:restartNumberingAfterBreak="0">
    <w:nsid w:val="72C96B62"/>
    <w:multiLevelType w:val="multilevel"/>
    <w:tmpl w:val="C87E1C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44568D"/>
    <w:multiLevelType w:val="multilevel"/>
    <w:tmpl w:val="709C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E7121D"/>
    <w:multiLevelType w:val="multilevel"/>
    <w:tmpl w:val="07EA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8955757">
    <w:abstractNumId w:val="9"/>
  </w:num>
  <w:num w:numId="2" w16cid:durableId="2021807337">
    <w:abstractNumId w:val="9"/>
  </w:num>
  <w:num w:numId="3" w16cid:durableId="1256213171">
    <w:abstractNumId w:val="8"/>
  </w:num>
  <w:num w:numId="4" w16cid:durableId="1527406932">
    <w:abstractNumId w:val="8"/>
  </w:num>
  <w:num w:numId="5" w16cid:durableId="1824271431">
    <w:abstractNumId w:val="9"/>
  </w:num>
  <w:num w:numId="6" w16cid:durableId="142351921">
    <w:abstractNumId w:val="8"/>
  </w:num>
  <w:num w:numId="7" w16cid:durableId="315454324">
    <w:abstractNumId w:val="18"/>
  </w:num>
  <w:num w:numId="8" w16cid:durableId="871919407">
    <w:abstractNumId w:val="13"/>
  </w:num>
  <w:num w:numId="9" w16cid:durableId="1302468518">
    <w:abstractNumId w:val="21"/>
  </w:num>
  <w:num w:numId="10" w16cid:durableId="578756084">
    <w:abstractNumId w:val="19"/>
  </w:num>
  <w:num w:numId="11" w16cid:durableId="1995376232">
    <w:abstractNumId w:val="41"/>
  </w:num>
  <w:num w:numId="12" w16cid:durableId="2076466937">
    <w:abstractNumId w:val="40"/>
  </w:num>
  <w:num w:numId="13" w16cid:durableId="389350530">
    <w:abstractNumId w:val="7"/>
  </w:num>
  <w:num w:numId="14" w16cid:durableId="1667127437">
    <w:abstractNumId w:val="6"/>
  </w:num>
  <w:num w:numId="15" w16cid:durableId="1788506259">
    <w:abstractNumId w:val="5"/>
  </w:num>
  <w:num w:numId="16" w16cid:durableId="1721786438">
    <w:abstractNumId w:val="4"/>
  </w:num>
  <w:num w:numId="17" w16cid:durableId="401756599">
    <w:abstractNumId w:val="3"/>
  </w:num>
  <w:num w:numId="18" w16cid:durableId="396704471">
    <w:abstractNumId w:val="2"/>
  </w:num>
  <w:num w:numId="19" w16cid:durableId="1483960133">
    <w:abstractNumId w:val="1"/>
  </w:num>
  <w:num w:numId="20" w16cid:durableId="279999356">
    <w:abstractNumId w:val="0"/>
  </w:num>
  <w:num w:numId="21" w16cid:durableId="542598321">
    <w:abstractNumId w:val="37"/>
  </w:num>
  <w:num w:numId="22" w16cid:durableId="830678682">
    <w:abstractNumId w:val="39"/>
  </w:num>
  <w:num w:numId="23" w16cid:durableId="1874802667">
    <w:abstractNumId w:val="14"/>
  </w:num>
  <w:num w:numId="24" w16cid:durableId="246306698">
    <w:abstractNumId w:val="15"/>
  </w:num>
  <w:num w:numId="25" w16cid:durableId="702052412">
    <w:abstractNumId w:val="33"/>
  </w:num>
  <w:num w:numId="26" w16cid:durableId="1927959127">
    <w:abstractNumId w:val="42"/>
  </w:num>
  <w:num w:numId="27" w16cid:durableId="148716563">
    <w:abstractNumId w:val="35"/>
  </w:num>
  <w:num w:numId="28" w16cid:durableId="1670182">
    <w:abstractNumId w:val="20"/>
  </w:num>
  <w:num w:numId="29" w16cid:durableId="2060201007">
    <w:abstractNumId w:val="27"/>
  </w:num>
  <w:num w:numId="30" w16cid:durableId="845243247">
    <w:abstractNumId w:val="34"/>
  </w:num>
  <w:num w:numId="31" w16cid:durableId="923218892">
    <w:abstractNumId w:val="32"/>
  </w:num>
  <w:num w:numId="32" w16cid:durableId="1839540297">
    <w:abstractNumId w:val="30"/>
  </w:num>
  <w:num w:numId="33" w16cid:durableId="1302268986">
    <w:abstractNumId w:val="26"/>
  </w:num>
  <w:num w:numId="34" w16cid:durableId="1797212581">
    <w:abstractNumId w:val="25"/>
  </w:num>
  <w:num w:numId="35" w16cid:durableId="534386360">
    <w:abstractNumId w:val="31"/>
  </w:num>
  <w:num w:numId="36" w16cid:durableId="239339383">
    <w:abstractNumId w:val="24"/>
  </w:num>
  <w:num w:numId="37" w16cid:durableId="658848014">
    <w:abstractNumId w:val="16"/>
  </w:num>
  <w:num w:numId="38" w16cid:durableId="1064721537">
    <w:abstractNumId w:val="10"/>
  </w:num>
  <w:num w:numId="39" w16cid:durableId="175579466">
    <w:abstractNumId w:val="44"/>
  </w:num>
  <w:num w:numId="40" w16cid:durableId="921984900">
    <w:abstractNumId w:val="29"/>
  </w:num>
  <w:num w:numId="41" w16cid:durableId="1028139898">
    <w:abstractNumId w:val="11"/>
  </w:num>
  <w:num w:numId="42" w16cid:durableId="825518075">
    <w:abstractNumId w:val="17"/>
  </w:num>
  <w:num w:numId="43" w16cid:durableId="1901136763">
    <w:abstractNumId w:val="22"/>
  </w:num>
  <w:num w:numId="44" w16cid:durableId="63257790">
    <w:abstractNumId w:val="23"/>
  </w:num>
  <w:num w:numId="45" w16cid:durableId="840583688">
    <w:abstractNumId w:val="12"/>
  </w:num>
  <w:num w:numId="46" w16cid:durableId="831600572">
    <w:abstractNumId w:val="38"/>
  </w:num>
  <w:num w:numId="47" w16cid:durableId="458038544">
    <w:abstractNumId w:val="36"/>
  </w:num>
  <w:num w:numId="48" w16cid:durableId="898515288">
    <w:abstractNumId w:val="43"/>
  </w:num>
  <w:num w:numId="49" w16cid:durableId="7211995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8E1"/>
    <w:rsid w:val="000044D8"/>
    <w:rsid w:val="00006F0F"/>
    <w:rsid w:val="000102B7"/>
    <w:rsid w:val="000108AE"/>
    <w:rsid w:val="00011A33"/>
    <w:rsid w:val="0001225D"/>
    <w:rsid w:val="00017F29"/>
    <w:rsid w:val="000200E0"/>
    <w:rsid w:val="00020CCF"/>
    <w:rsid w:val="0002258C"/>
    <w:rsid w:val="00023C28"/>
    <w:rsid w:val="00024ED3"/>
    <w:rsid w:val="00027A6D"/>
    <w:rsid w:val="00027E90"/>
    <w:rsid w:val="000314CE"/>
    <w:rsid w:val="000339FB"/>
    <w:rsid w:val="00033ABA"/>
    <w:rsid w:val="000378A0"/>
    <w:rsid w:val="00046073"/>
    <w:rsid w:val="00046163"/>
    <w:rsid w:val="0005054E"/>
    <w:rsid w:val="00051A48"/>
    <w:rsid w:val="000521D3"/>
    <w:rsid w:val="00054E86"/>
    <w:rsid w:val="000551CA"/>
    <w:rsid w:val="00055714"/>
    <w:rsid w:val="00055C2A"/>
    <w:rsid w:val="00055E61"/>
    <w:rsid w:val="00057819"/>
    <w:rsid w:val="00057EC3"/>
    <w:rsid w:val="0006081C"/>
    <w:rsid w:val="00060E6F"/>
    <w:rsid w:val="00064A02"/>
    <w:rsid w:val="00065169"/>
    <w:rsid w:val="0006543A"/>
    <w:rsid w:val="000748AA"/>
    <w:rsid w:val="0007615C"/>
    <w:rsid w:val="00077893"/>
    <w:rsid w:val="00077C2B"/>
    <w:rsid w:val="00082417"/>
    <w:rsid w:val="0008301A"/>
    <w:rsid w:val="00087F49"/>
    <w:rsid w:val="00090065"/>
    <w:rsid w:val="00093C6F"/>
    <w:rsid w:val="00097117"/>
    <w:rsid w:val="000A10FD"/>
    <w:rsid w:val="000A1CB1"/>
    <w:rsid w:val="000A4441"/>
    <w:rsid w:val="000A6979"/>
    <w:rsid w:val="000B16D0"/>
    <w:rsid w:val="000B3C0A"/>
    <w:rsid w:val="000B792D"/>
    <w:rsid w:val="000C2904"/>
    <w:rsid w:val="000C2F5F"/>
    <w:rsid w:val="000C3F13"/>
    <w:rsid w:val="000C449D"/>
    <w:rsid w:val="000C44E1"/>
    <w:rsid w:val="000C4653"/>
    <w:rsid w:val="000C4B49"/>
    <w:rsid w:val="000C54D2"/>
    <w:rsid w:val="000C5A4C"/>
    <w:rsid w:val="000D190E"/>
    <w:rsid w:val="000D3639"/>
    <w:rsid w:val="000D4EF5"/>
    <w:rsid w:val="000D5935"/>
    <w:rsid w:val="000D6BCC"/>
    <w:rsid w:val="000D748C"/>
    <w:rsid w:val="000E0182"/>
    <w:rsid w:val="000E3446"/>
    <w:rsid w:val="000E4C46"/>
    <w:rsid w:val="000E59A6"/>
    <w:rsid w:val="000E6358"/>
    <w:rsid w:val="000E6804"/>
    <w:rsid w:val="000F1BC1"/>
    <w:rsid w:val="000F61A2"/>
    <w:rsid w:val="000F6970"/>
    <w:rsid w:val="000F758A"/>
    <w:rsid w:val="00101E3F"/>
    <w:rsid w:val="001037BA"/>
    <w:rsid w:val="00103A91"/>
    <w:rsid w:val="001054F4"/>
    <w:rsid w:val="0010573F"/>
    <w:rsid w:val="0010733C"/>
    <w:rsid w:val="0011133D"/>
    <w:rsid w:val="0011231E"/>
    <w:rsid w:val="001131F8"/>
    <w:rsid w:val="0011381D"/>
    <w:rsid w:val="00113A9B"/>
    <w:rsid w:val="00115E35"/>
    <w:rsid w:val="00116526"/>
    <w:rsid w:val="00116B31"/>
    <w:rsid w:val="0011726B"/>
    <w:rsid w:val="00117606"/>
    <w:rsid w:val="00122730"/>
    <w:rsid w:val="00122BF0"/>
    <w:rsid w:val="00123DBF"/>
    <w:rsid w:val="0012584F"/>
    <w:rsid w:val="00125DFC"/>
    <w:rsid w:val="00126E99"/>
    <w:rsid w:val="0012795E"/>
    <w:rsid w:val="001308EA"/>
    <w:rsid w:val="001337AF"/>
    <w:rsid w:val="0013387E"/>
    <w:rsid w:val="001350CA"/>
    <w:rsid w:val="00137789"/>
    <w:rsid w:val="00141A16"/>
    <w:rsid w:val="00142FC9"/>
    <w:rsid w:val="001437E3"/>
    <w:rsid w:val="001438DA"/>
    <w:rsid w:val="001455D4"/>
    <w:rsid w:val="00151C21"/>
    <w:rsid w:val="00151E3D"/>
    <w:rsid w:val="00155DE8"/>
    <w:rsid w:val="00156CF8"/>
    <w:rsid w:val="00161BEB"/>
    <w:rsid w:val="001638F6"/>
    <w:rsid w:val="001641CA"/>
    <w:rsid w:val="00164DEF"/>
    <w:rsid w:val="001667B2"/>
    <w:rsid w:val="001668F8"/>
    <w:rsid w:val="00166D50"/>
    <w:rsid w:val="001674F1"/>
    <w:rsid w:val="00170774"/>
    <w:rsid w:val="00171384"/>
    <w:rsid w:val="00173A5C"/>
    <w:rsid w:val="00174391"/>
    <w:rsid w:val="00174BD0"/>
    <w:rsid w:val="00175459"/>
    <w:rsid w:val="001758F3"/>
    <w:rsid w:val="00176DD5"/>
    <w:rsid w:val="00180515"/>
    <w:rsid w:val="00182258"/>
    <w:rsid w:val="00182649"/>
    <w:rsid w:val="00184B72"/>
    <w:rsid w:val="00184E41"/>
    <w:rsid w:val="00184FAF"/>
    <w:rsid w:val="00185099"/>
    <w:rsid w:val="00187398"/>
    <w:rsid w:val="00187B01"/>
    <w:rsid w:val="00191AFF"/>
    <w:rsid w:val="00191B58"/>
    <w:rsid w:val="00192B01"/>
    <w:rsid w:val="00193B42"/>
    <w:rsid w:val="00194982"/>
    <w:rsid w:val="00194E70"/>
    <w:rsid w:val="001A044D"/>
    <w:rsid w:val="001A2000"/>
    <w:rsid w:val="001A2EB1"/>
    <w:rsid w:val="001A338A"/>
    <w:rsid w:val="001A6312"/>
    <w:rsid w:val="001B24EE"/>
    <w:rsid w:val="001B2F37"/>
    <w:rsid w:val="001B6F59"/>
    <w:rsid w:val="001C021E"/>
    <w:rsid w:val="001C166B"/>
    <w:rsid w:val="001C1CEC"/>
    <w:rsid w:val="001C2614"/>
    <w:rsid w:val="001C29A7"/>
    <w:rsid w:val="001C3F2B"/>
    <w:rsid w:val="001C6010"/>
    <w:rsid w:val="001C7FB5"/>
    <w:rsid w:val="001D20E5"/>
    <w:rsid w:val="001D27DA"/>
    <w:rsid w:val="001D5180"/>
    <w:rsid w:val="001D5AF3"/>
    <w:rsid w:val="001D6510"/>
    <w:rsid w:val="001D728A"/>
    <w:rsid w:val="001D7D65"/>
    <w:rsid w:val="001E0F94"/>
    <w:rsid w:val="001E2D4D"/>
    <w:rsid w:val="001E4794"/>
    <w:rsid w:val="001E4DA3"/>
    <w:rsid w:val="001E76FA"/>
    <w:rsid w:val="001E779A"/>
    <w:rsid w:val="001F09AB"/>
    <w:rsid w:val="001F1C4F"/>
    <w:rsid w:val="001F2C2F"/>
    <w:rsid w:val="001F3FC7"/>
    <w:rsid w:val="001F4473"/>
    <w:rsid w:val="001F5D02"/>
    <w:rsid w:val="001F7BCD"/>
    <w:rsid w:val="002006E4"/>
    <w:rsid w:val="00202830"/>
    <w:rsid w:val="00203BF8"/>
    <w:rsid w:val="0020411E"/>
    <w:rsid w:val="002072C5"/>
    <w:rsid w:val="00210EDA"/>
    <w:rsid w:val="00212B10"/>
    <w:rsid w:val="00212B1F"/>
    <w:rsid w:val="00213FFB"/>
    <w:rsid w:val="00220BAC"/>
    <w:rsid w:val="0022162C"/>
    <w:rsid w:val="00221CB4"/>
    <w:rsid w:val="00221E5D"/>
    <w:rsid w:val="002224BA"/>
    <w:rsid w:val="002301FA"/>
    <w:rsid w:val="0023411C"/>
    <w:rsid w:val="00234E7F"/>
    <w:rsid w:val="002426C2"/>
    <w:rsid w:val="002451DA"/>
    <w:rsid w:val="00245FA7"/>
    <w:rsid w:val="002468AE"/>
    <w:rsid w:val="00247C55"/>
    <w:rsid w:val="00247E8F"/>
    <w:rsid w:val="00247FBC"/>
    <w:rsid w:val="00250F71"/>
    <w:rsid w:val="00252BF2"/>
    <w:rsid w:val="002535F9"/>
    <w:rsid w:val="00253725"/>
    <w:rsid w:val="00253876"/>
    <w:rsid w:val="00254E8E"/>
    <w:rsid w:val="00255774"/>
    <w:rsid w:val="00256A89"/>
    <w:rsid w:val="002600A8"/>
    <w:rsid w:val="00260F4C"/>
    <w:rsid w:val="0026444E"/>
    <w:rsid w:val="0026454A"/>
    <w:rsid w:val="00264753"/>
    <w:rsid w:val="00266A90"/>
    <w:rsid w:val="0026716A"/>
    <w:rsid w:val="00271718"/>
    <w:rsid w:val="00273F35"/>
    <w:rsid w:val="002748B2"/>
    <w:rsid w:val="00281341"/>
    <w:rsid w:val="00281E8B"/>
    <w:rsid w:val="00284230"/>
    <w:rsid w:val="00297D33"/>
    <w:rsid w:val="002A0093"/>
    <w:rsid w:val="002A02A4"/>
    <w:rsid w:val="002A0D32"/>
    <w:rsid w:val="002A374E"/>
    <w:rsid w:val="002A6495"/>
    <w:rsid w:val="002A76BD"/>
    <w:rsid w:val="002A7818"/>
    <w:rsid w:val="002B0885"/>
    <w:rsid w:val="002B17DE"/>
    <w:rsid w:val="002B1A47"/>
    <w:rsid w:val="002B39EE"/>
    <w:rsid w:val="002B4344"/>
    <w:rsid w:val="002C0475"/>
    <w:rsid w:val="002C1A18"/>
    <w:rsid w:val="002C35B4"/>
    <w:rsid w:val="002C4E0D"/>
    <w:rsid w:val="002C5F2E"/>
    <w:rsid w:val="002D0071"/>
    <w:rsid w:val="002D07B4"/>
    <w:rsid w:val="002D0E63"/>
    <w:rsid w:val="002D121A"/>
    <w:rsid w:val="002D26A0"/>
    <w:rsid w:val="002D27D7"/>
    <w:rsid w:val="002D2FA6"/>
    <w:rsid w:val="002D3377"/>
    <w:rsid w:val="002D6C49"/>
    <w:rsid w:val="002D7273"/>
    <w:rsid w:val="002E40BD"/>
    <w:rsid w:val="002E5656"/>
    <w:rsid w:val="002E6B30"/>
    <w:rsid w:val="002E6E8C"/>
    <w:rsid w:val="002E7531"/>
    <w:rsid w:val="002F0D7C"/>
    <w:rsid w:val="002F1FF9"/>
    <w:rsid w:val="002F39A9"/>
    <w:rsid w:val="002F3D2C"/>
    <w:rsid w:val="002F5F32"/>
    <w:rsid w:val="002F678F"/>
    <w:rsid w:val="00302EB4"/>
    <w:rsid w:val="00303A72"/>
    <w:rsid w:val="00304383"/>
    <w:rsid w:val="00306B01"/>
    <w:rsid w:val="00306B36"/>
    <w:rsid w:val="00310932"/>
    <w:rsid w:val="00313DB4"/>
    <w:rsid w:val="00315F3C"/>
    <w:rsid w:val="003161FF"/>
    <w:rsid w:val="003171AB"/>
    <w:rsid w:val="00317A1F"/>
    <w:rsid w:val="003203BA"/>
    <w:rsid w:val="003209D6"/>
    <w:rsid w:val="003227FF"/>
    <w:rsid w:val="00322888"/>
    <w:rsid w:val="00322A61"/>
    <w:rsid w:val="00323719"/>
    <w:rsid w:val="00325345"/>
    <w:rsid w:val="003255A6"/>
    <w:rsid w:val="003258BD"/>
    <w:rsid w:val="00325992"/>
    <w:rsid w:val="0032654C"/>
    <w:rsid w:val="00327CE9"/>
    <w:rsid w:val="00331096"/>
    <w:rsid w:val="0033174A"/>
    <w:rsid w:val="00333476"/>
    <w:rsid w:val="00334A73"/>
    <w:rsid w:val="00334C03"/>
    <w:rsid w:val="00334E99"/>
    <w:rsid w:val="003422FF"/>
    <w:rsid w:val="0034283A"/>
    <w:rsid w:val="0034340F"/>
    <w:rsid w:val="00344A45"/>
    <w:rsid w:val="00344F87"/>
    <w:rsid w:val="00347F0F"/>
    <w:rsid w:val="00352231"/>
    <w:rsid w:val="00353B85"/>
    <w:rsid w:val="0035492B"/>
    <w:rsid w:val="003550E6"/>
    <w:rsid w:val="00355CA9"/>
    <w:rsid w:val="003560ED"/>
    <w:rsid w:val="0035620B"/>
    <w:rsid w:val="0035661E"/>
    <w:rsid w:val="0035729E"/>
    <w:rsid w:val="0036378F"/>
    <w:rsid w:val="003644CE"/>
    <w:rsid w:val="0036514E"/>
    <w:rsid w:val="00365270"/>
    <w:rsid w:val="00365FE3"/>
    <w:rsid w:val="003665CA"/>
    <w:rsid w:val="003673DE"/>
    <w:rsid w:val="00373C36"/>
    <w:rsid w:val="00375687"/>
    <w:rsid w:val="00375A86"/>
    <w:rsid w:val="00376618"/>
    <w:rsid w:val="00376FBE"/>
    <w:rsid w:val="003778DA"/>
    <w:rsid w:val="00380E48"/>
    <w:rsid w:val="00382320"/>
    <w:rsid w:val="003824FD"/>
    <w:rsid w:val="00385925"/>
    <w:rsid w:val="003875D7"/>
    <w:rsid w:val="003923A1"/>
    <w:rsid w:val="00393816"/>
    <w:rsid w:val="00397445"/>
    <w:rsid w:val="003A0CF0"/>
    <w:rsid w:val="003A10C3"/>
    <w:rsid w:val="003A1D4C"/>
    <w:rsid w:val="003A4DBC"/>
    <w:rsid w:val="003A5A67"/>
    <w:rsid w:val="003A63C2"/>
    <w:rsid w:val="003B0D15"/>
    <w:rsid w:val="003B100D"/>
    <w:rsid w:val="003B115D"/>
    <w:rsid w:val="003B2C61"/>
    <w:rsid w:val="003B43CB"/>
    <w:rsid w:val="003C247A"/>
    <w:rsid w:val="003C3D75"/>
    <w:rsid w:val="003C4BFF"/>
    <w:rsid w:val="003C56D7"/>
    <w:rsid w:val="003C7D33"/>
    <w:rsid w:val="003D003B"/>
    <w:rsid w:val="003D1061"/>
    <w:rsid w:val="003D170A"/>
    <w:rsid w:val="003D30AB"/>
    <w:rsid w:val="003D70E8"/>
    <w:rsid w:val="003E09C1"/>
    <w:rsid w:val="003E237B"/>
    <w:rsid w:val="003E3013"/>
    <w:rsid w:val="003E470E"/>
    <w:rsid w:val="003E5D19"/>
    <w:rsid w:val="003E6448"/>
    <w:rsid w:val="003F2737"/>
    <w:rsid w:val="003F53AC"/>
    <w:rsid w:val="003F6171"/>
    <w:rsid w:val="004002B4"/>
    <w:rsid w:val="00403229"/>
    <w:rsid w:val="00406DE9"/>
    <w:rsid w:val="00410815"/>
    <w:rsid w:val="004134B7"/>
    <w:rsid w:val="0041394B"/>
    <w:rsid w:val="004142FD"/>
    <w:rsid w:val="00421C47"/>
    <w:rsid w:val="004222A4"/>
    <w:rsid w:val="00422994"/>
    <w:rsid w:val="0042543C"/>
    <w:rsid w:val="004257A2"/>
    <w:rsid w:val="004257CA"/>
    <w:rsid w:val="00426031"/>
    <w:rsid w:val="004260FA"/>
    <w:rsid w:val="00431AA2"/>
    <w:rsid w:val="00432544"/>
    <w:rsid w:val="004330C8"/>
    <w:rsid w:val="0043375A"/>
    <w:rsid w:val="004339B4"/>
    <w:rsid w:val="00433CE4"/>
    <w:rsid w:val="00433D64"/>
    <w:rsid w:val="00435DB9"/>
    <w:rsid w:val="00436B5B"/>
    <w:rsid w:val="00440AF1"/>
    <w:rsid w:val="00441248"/>
    <w:rsid w:val="00444A0D"/>
    <w:rsid w:val="004462A9"/>
    <w:rsid w:val="00447255"/>
    <w:rsid w:val="0045135F"/>
    <w:rsid w:val="004540D7"/>
    <w:rsid w:val="00456512"/>
    <w:rsid w:val="00463BE3"/>
    <w:rsid w:val="00463CD1"/>
    <w:rsid w:val="00464369"/>
    <w:rsid w:val="0047089A"/>
    <w:rsid w:val="0047291E"/>
    <w:rsid w:val="00473166"/>
    <w:rsid w:val="0047402C"/>
    <w:rsid w:val="0047440A"/>
    <w:rsid w:val="00476638"/>
    <w:rsid w:val="00477529"/>
    <w:rsid w:val="00481054"/>
    <w:rsid w:val="00482211"/>
    <w:rsid w:val="004832FF"/>
    <w:rsid w:val="0048751D"/>
    <w:rsid w:val="00490085"/>
    <w:rsid w:val="0049054E"/>
    <w:rsid w:val="00490FF9"/>
    <w:rsid w:val="00492E80"/>
    <w:rsid w:val="00493C92"/>
    <w:rsid w:val="00493D24"/>
    <w:rsid w:val="00493FCA"/>
    <w:rsid w:val="004952C4"/>
    <w:rsid w:val="004956D6"/>
    <w:rsid w:val="004A09CF"/>
    <w:rsid w:val="004A15D6"/>
    <w:rsid w:val="004A4096"/>
    <w:rsid w:val="004B2B35"/>
    <w:rsid w:val="004B4E4A"/>
    <w:rsid w:val="004B55E2"/>
    <w:rsid w:val="004B7631"/>
    <w:rsid w:val="004C0A21"/>
    <w:rsid w:val="004C231F"/>
    <w:rsid w:val="004C3572"/>
    <w:rsid w:val="004C5BB0"/>
    <w:rsid w:val="004C5CF4"/>
    <w:rsid w:val="004C7045"/>
    <w:rsid w:val="004C7872"/>
    <w:rsid w:val="004D559E"/>
    <w:rsid w:val="004D6944"/>
    <w:rsid w:val="004D69F1"/>
    <w:rsid w:val="004D7E65"/>
    <w:rsid w:val="004D7FA2"/>
    <w:rsid w:val="004E12F7"/>
    <w:rsid w:val="004E18C1"/>
    <w:rsid w:val="004E22CE"/>
    <w:rsid w:val="004E26CC"/>
    <w:rsid w:val="004E2F8D"/>
    <w:rsid w:val="004E4366"/>
    <w:rsid w:val="004E6B03"/>
    <w:rsid w:val="004F5F12"/>
    <w:rsid w:val="004F726B"/>
    <w:rsid w:val="005009AE"/>
    <w:rsid w:val="0050195E"/>
    <w:rsid w:val="00504BB6"/>
    <w:rsid w:val="00506807"/>
    <w:rsid w:val="0051145E"/>
    <w:rsid w:val="00513A3F"/>
    <w:rsid w:val="00515170"/>
    <w:rsid w:val="00515B73"/>
    <w:rsid w:val="005207E7"/>
    <w:rsid w:val="00521DB4"/>
    <w:rsid w:val="0052496B"/>
    <w:rsid w:val="0052515B"/>
    <w:rsid w:val="00527835"/>
    <w:rsid w:val="005322EB"/>
    <w:rsid w:val="00532C6E"/>
    <w:rsid w:val="00536073"/>
    <w:rsid w:val="0053626A"/>
    <w:rsid w:val="005362D4"/>
    <w:rsid w:val="00536A81"/>
    <w:rsid w:val="00536E42"/>
    <w:rsid w:val="0053711A"/>
    <w:rsid w:val="00540C69"/>
    <w:rsid w:val="00541C67"/>
    <w:rsid w:val="00542F14"/>
    <w:rsid w:val="0054470F"/>
    <w:rsid w:val="005452B4"/>
    <w:rsid w:val="00546073"/>
    <w:rsid w:val="00556152"/>
    <w:rsid w:val="00560899"/>
    <w:rsid w:val="00561BCE"/>
    <w:rsid w:val="00561C6F"/>
    <w:rsid w:val="005648E1"/>
    <w:rsid w:val="00567403"/>
    <w:rsid w:val="00570F21"/>
    <w:rsid w:val="005720F1"/>
    <w:rsid w:val="005735C6"/>
    <w:rsid w:val="00573633"/>
    <w:rsid w:val="0057429D"/>
    <w:rsid w:val="0058009E"/>
    <w:rsid w:val="005815FC"/>
    <w:rsid w:val="005826C6"/>
    <w:rsid w:val="00582C57"/>
    <w:rsid w:val="00582CF7"/>
    <w:rsid w:val="0058416D"/>
    <w:rsid w:val="00592C27"/>
    <w:rsid w:val="00593154"/>
    <w:rsid w:val="00595DC8"/>
    <w:rsid w:val="00596071"/>
    <w:rsid w:val="00597926"/>
    <w:rsid w:val="005A038D"/>
    <w:rsid w:val="005A0BC0"/>
    <w:rsid w:val="005A0FB7"/>
    <w:rsid w:val="005A1C5A"/>
    <w:rsid w:val="005A1CAC"/>
    <w:rsid w:val="005A3506"/>
    <w:rsid w:val="005A3736"/>
    <w:rsid w:val="005A50F5"/>
    <w:rsid w:val="005A6797"/>
    <w:rsid w:val="005B16FA"/>
    <w:rsid w:val="005B19E6"/>
    <w:rsid w:val="005B2E42"/>
    <w:rsid w:val="005B4E25"/>
    <w:rsid w:val="005B5A18"/>
    <w:rsid w:val="005B63D5"/>
    <w:rsid w:val="005B68FD"/>
    <w:rsid w:val="005B6CCD"/>
    <w:rsid w:val="005B7F3D"/>
    <w:rsid w:val="005C0209"/>
    <w:rsid w:val="005C19B5"/>
    <w:rsid w:val="005C1AAB"/>
    <w:rsid w:val="005C3B2B"/>
    <w:rsid w:val="005C520B"/>
    <w:rsid w:val="005C5A59"/>
    <w:rsid w:val="005C745B"/>
    <w:rsid w:val="005D1956"/>
    <w:rsid w:val="005D31FF"/>
    <w:rsid w:val="005D45DA"/>
    <w:rsid w:val="005D46A4"/>
    <w:rsid w:val="005D584A"/>
    <w:rsid w:val="005D6B0D"/>
    <w:rsid w:val="005D7306"/>
    <w:rsid w:val="005D77CD"/>
    <w:rsid w:val="005E2BD9"/>
    <w:rsid w:val="005E36CA"/>
    <w:rsid w:val="005E5F36"/>
    <w:rsid w:val="005E71CF"/>
    <w:rsid w:val="005F0121"/>
    <w:rsid w:val="005F1E28"/>
    <w:rsid w:val="005F29EA"/>
    <w:rsid w:val="005F2A42"/>
    <w:rsid w:val="005F4AB7"/>
    <w:rsid w:val="005F5146"/>
    <w:rsid w:val="00601512"/>
    <w:rsid w:val="00601A88"/>
    <w:rsid w:val="00602480"/>
    <w:rsid w:val="0060557E"/>
    <w:rsid w:val="00605BE5"/>
    <w:rsid w:val="006119AE"/>
    <w:rsid w:val="00613B2B"/>
    <w:rsid w:val="00614DC7"/>
    <w:rsid w:val="0062151E"/>
    <w:rsid w:val="00622530"/>
    <w:rsid w:val="00622E00"/>
    <w:rsid w:val="00623A4D"/>
    <w:rsid w:val="0062463D"/>
    <w:rsid w:val="00624E24"/>
    <w:rsid w:val="006265CA"/>
    <w:rsid w:val="00630580"/>
    <w:rsid w:val="0063151F"/>
    <w:rsid w:val="00631E9A"/>
    <w:rsid w:val="006328C6"/>
    <w:rsid w:val="00632B52"/>
    <w:rsid w:val="0063398D"/>
    <w:rsid w:val="00633A89"/>
    <w:rsid w:val="00634920"/>
    <w:rsid w:val="00634C31"/>
    <w:rsid w:val="00635B08"/>
    <w:rsid w:val="006360D2"/>
    <w:rsid w:val="006413EA"/>
    <w:rsid w:val="00641867"/>
    <w:rsid w:val="00642017"/>
    <w:rsid w:val="00642F23"/>
    <w:rsid w:val="00643CE6"/>
    <w:rsid w:val="00644C47"/>
    <w:rsid w:val="00646FD6"/>
    <w:rsid w:val="00647D8B"/>
    <w:rsid w:val="00651C8F"/>
    <w:rsid w:val="0065578F"/>
    <w:rsid w:val="00655BB2"/>
    <w:rsid w:val="006579FD"/>
    <w:rsid w:val="00660561"/>
    <w:rsid w:val="00661CFF"/>
    <w:rsid w:val="00664BAF"/>
    <w:rsid w:val="00665452"/>
    <w:rsid w:val="0066609A"/>
    <w:rsid w:val="006665BA"/>
    <w:rsid w:val="006713BF"/>
    <w:rsid w:val="00673025"/>
    <w:rsid w:val="00673508"/>
    <w:rsid w:val="0067457B"/>
    <w:rsid w:val="00675E82"/>
    <w:rsid w:val="00680CB7"/>
    <w:rsid w:val="00680D83"/>
    <w:rsid w:val="00680DBB"/>
    <w:rsid w:val="0068127E"/>
    <w:rsid w:val="006813C0"/>
    <w:rsid w:val="0068197C"/>
    <w:rsid w:val="00681C61"/>
    <w:rsid w:val="00682C2C"/>
    <w:rsid w:val="006838C0"/>
    <w:rsid w:val="006851D1"/>
    <w:rsid w:val="00686170"/>
    <w:rsid w:val="00686DB1"/>
    <w:rsid w:val="00690EFD"/>
    <w:rsid w:val="006951ED"/>
    <w:rsid w:val="006962FF"/>
    <w:rsid w:val="006A171A"/>
    <w:rsid w:val="006A2FE4"/>
    <w:rsid w:val="006A5366"/>
    <w:rsid w:val="006A557D"/>
    <w:rsid w:val="006A7815"/>
    <w:rsid w:val="006B1906"/>
    <w:rsid w:val="006B1F41"/>
    <w:rsid w:val="006B2923"/>
    <w:rsid w:val="006B6B9A"/>
    <w:rsid w:val="006C0AE0"/>
    <w:rsid w:val="006C16DA"/>
    <w:rsid w:val="006C1DAF"/>
    <w:rsid w:val="006C4C44"/>
    <w:rsid w:val="006C73C9"/>
    <w:rsid w:val="006C7D08"/>
    <w:rsid w:val="006D3E81"/>
    <w:rsid w:val="006D4B97"/>
    <w:rsid w:val="006D5B6E"/>
    <w:rsid w:val="006E1156"/>
    <w:rsid w:val="006E28CC"/>
    <w:rsid w:val="006E3A7D"/>
    <w:rsid w:val="006E63CD"/>
    <w:rsid w:val="006E7E7A"/>
    <w:rsid w:val="006F0270"/>
    <w:rsid w:val="006F11CF"/>
    <w:rsid w:val="006F4FBD"/>
    <w:rsid w:val="006F57E6"/>
    <w:rsid w:val="006F606B"/>
    <w:rsid w:val="006F67C4"/>
    <w:rsid w:val="00701EAE"/>
    <w:rsid w:val="007021DE"/>
    <w:rsid w:val="00702769"/>
    <w:rsid w:val="00703D7D"/>
    <w:rsid w:val="00713714"/>
    <w:rsid w:val="00714136"/>
    <w:rsid w:val="00714EE3"/>
    <w:rsid w:val="00715894"/>
    <w:rsid w:val="00715A1F"/>
    <w:rsid w:val="00722EAE"/>
    <w:rsid w:val="00722FC8"/>
    <w:rsid w:val="00725A98"/>
    <w:rsid w:val="00726BD4"/>
    <w:rsid w:val="007277AC"/>
    <w:rsid w:val="00731E3A"/>
    <w:rsid w:val="00732193"/>
    <w:rsid w:val="00732607"/>
    <w:rsid w:val="00732B4C"/>
    <w:rsid w:val="00734C87"/>
    <w:rsid w:val="00741EB8"/>
    <w:rsid w:val="00746DAC"/>
    <w:rsid w:val="00747159"/>
    <w:rsid w:val="00754D88"/>
    <w:rsid w:val="00755839"/>
    <w:rsid w:val="0075616B"/>
    <w:rsid w:val="00757ADD"/>
    <w:rsid w:val="0076166E"/>
    <w:rsid w:val="007671EA"/>
    <w:rsid w:val="007710A4"/>
    <w:rsid w:val="007729D5"/>
    <w:rsid w:val="00772E43"/>
    <w:rsid w:val="00773BB0"/>
    <w:rsid w:val="00774832"/>
    <w:rsid w:val="00775E2B"/>
    <w:rsid w:val="007760C3"/>
    <w:rsid w:val="00777848"/>
    <w:rsid w:val="00780557"/>
    <w:rsid w:val="00780ADD"/>
    <w:rsid w:val="00785170"/>
    <w:rsid w:val="007857D5"/>
    <w:rsid w:val="0079419A"/>
    <w:rsid w:val="007A366D"/>
    <w:rsid w:val="007B18D2"/>
    <w:rsid w:val="007B37C0"/>
    <w:rsid w:val="007B3D02"/>
    <w:rsid w:val="007B40A1"/>
    <w:rsid w:val="007B4D28"/>
    <w:rsid w:val="007B529C"/>
    <w:rsid w:val="007B5DB8"/>
    <w:rsid w:val="007B6F73"/>
    <w:rsid w:val="007C13D0"/>
    <w:rsid w:val="007C4198"/>
    <w:rsid w:val="007C4F4B"/>
    <w:rsid w:val="007C5D55"/>
    <w:rsid w:val="007C7327"/>
    <w:rsid w:val="007D004B"/>
    <w:rsid w:val="007D151D"/>
    <w:rsid w:val="007D2916"/>
    <w:rsid w:val="007D74D3"/>
    <w:rsid w:val="007E004E"/>
    <w:rsid w:val="007E0A6F"/>
    <w:rsid w:val="007E0B97"/>
    <w:rsid w:val="007E108E"/>
    <w:rsid w:val="007E1549"/>
    <w:rsid w:val="007E1FAA"/>
    <w:rsid w:val="007E608E"/>
    <w:rsid w:val="007E6594"/>
    <w:rsid w:val="007F009E"/>
    <w:rsid w:val="007F047C"/>
    <w:rsid w:val="007F0935"/>
    <w:rsid w:val="007F09A0"/>
    <w:rsid w:val="007F0A72"/>
    <w:rsid w:val="007F3380"/>
    <w:rsid w:val="007F3D3C"/>
    <w:rsid w:val="007F4ED7"/>
    <w:rsid w:val="007F5116"/>
    <w:rsid w:val="007F571D"/>
    <w:rsid w:val="007F71E4"/>
    <w:rsid w:val="008001EA"/>
    <w:rsid w:val="00803EAB"/>
    <w:rsid w:val="00804B8E"/>
    <w:rsid w:val="0080527A"/>
    <w:rsid w:val="008057CE"/>
    <w:rsid w:val="00806A70"/>
    <w:rsid w:val="00811043"/>
    <w:rsid w:val="008128E1"/>
    <w:rsid w:val="008134BE"/>
    <w:rsid w:val="00813FD9"/>
    <w:rsid w:val="0081445A"/>
    <w:rsid w:val="00814A67"/>
    <w:rsid w:val="008158D3"/>
    <w:rsid w:val="00820DC7"/>
    <w:rsid w:val="00820E50"/>
    <w:rsid w:val="008216C5"/>
    <w:rsid w:val="00822B6D"/>
    <w:rsid w:val="0082400B"/>
    <w:rsid w:val="00825731"/>
    <w:rsid w:val="00826336"/>
    <w:rsid w:val="008265C7"/>
    <w:rsid w:val="00827070"/>
    <w:rsid w:val="008276A7"/>
    <w:rsid w:val="008302A4"/>
    <w:rsid w:val="008317D9"/>
    <w:rsid w:val="00833708"/>
    <w:rsid w:val="0083413F"/>
    <w:rsid w:val="00837A63"/>
    <w:rsid w:val="00837AB1"/>
    <w:rsid w:val="00842F6E"/>
    <w:rsid w:val="00843A9A"/>
    <w:rsid w:val="00844483"/>
    <w:rsid w:val="00844F19"/>
    <w:rsid w:val="008466B3"/>
    <w:rsid w:val="00846A42"/>
    <w:rsid w:val="00851FD7"/>
    <w:rsid w:val="0085391F"/>
    <w:rsid w:val="00855875"/>
    <w:rsid w:val="00855BC6"/>
    <w:rsid w:val="00855BEA"/>
    <w:rsid w:val="00856B22"/>
    <w:rsid w:val="00860333"/>
    <w:rsid w:val="00861AF5"/>
    <w:rsid w:val="0086245B"/>
    <w:rsid w:val="008669C1"/>
    <w:rsid w:val="00867775"/>
    <w:rsid w:val="00870477"/>
    <w:rsid w:val="00870AF3"/>
    <w:rsid w:val="00871B1D"/>
    <w:rsid w:val="00871F77"/>
    <w:rsid w:val="00874B89"/>
    <w:rsid w:val="008755FE"/>
    <w:rsid w:val="0088152A"/>
    <w:rsid w:val="00883375"/>
    <w:rsid w:val="00884E0F"/>
    <w:rsid w:val="008859B9"/>
    <w:rsid w:val="00885E6C"/>
    <w:rsid w:val="008878AD"/>
    <w:rsid w:val="0089099A"/>
    <w:rsid w:val="00891D8C"/>
    <w:rsid w:val="00895442"/>
    <w:rsid w:val="008962B8"/>
    <w:rsid w:val="00896828"/>
    <w:rsid w:val="008A0120"/>
    <w:rsid w:val="008A2FB2"/>
    <w:rsid w:val="008A498E"/>
    <w:rsid w:val="008A58B9"/>
    <w:rsid w:val="008A6B95"/>
    <w:rsid w:val="008B0480"/>
    <w:rsid w:val="008B4EA4"/>
    <w:rsid w:val="008C08C5"/>
    <w:rsid w:val="008C0AE8"/>
    <w:rsid w:val="008C3857"/>
    <w:rsid w:val="008C45E3"/>
    <w:rsid w:val="008C4B1B"/>
    <w:rsid w:val="008C505C"/>
    <w:rsid w:val="008C5FDC"/>
    <w:rsid w:val="008D03C9"/>
    <w:rsid w:val="008D0CE3"/>
    <w:rsid w:val="008D1FB5"/>
    <w:rsid w:val="008D26B2"/>
    <w:rsid w:val="008D5E29"/>
    <w:rsid w:val="008D6B7C"/>
    <w:rsid w:val="008D7583"/>
    <w:rsid w:val="008D7915"/>
    <w:rsid w:val="008E084D"/>
    <w:rsid w:val="008E1385"/>
    <w:rsid w:val="008E7B04"/>
    <w:rsid w:val="008E7E1C"/>
    <w:rsid w:val="008F0794"/>
    <w:rsid w:val="008F2453"/>
    <w:rsid w:val="008F4412"/>
    <w:rsid w:val="008F5719"/>
    <w:rsid w:val="008F6F73"/>
    <w:rsid w:val="008F717F"/>
    <w:rsid w:val="008F7D9F"/>
    <w:rsid w:val="00900DBE"/>
    <w:rsid w:val="00901E2E"/>
    <w:rsid w:val="00903831"/>
    <w:rsid w:val="00911AA2"/>
    <w:rsid w:val="00916C12"/>
    <w:rsid w:val="0092083F"/>
    <w:rsid w:val="009218BB"/>
    <w:rsid w:val="00922393"/>
    <w:rsid w:val="0092371E"/>
    <w:rsid w:val="00925C3D"/>
    <w:rsid w:val="0092705B"/>
    <w:rsid w:val="00927615"/>
    <w:rsid w:val="0092787C"/>
    <w:rsid w:val="00932276"/>
    <w:rsid w:val="00933D9C"/>
    <w:rsid w:val="009342D4"/>
    <w:rsid w:val="00934829"/>
    <w:rsid w:val="00934F1C"/>
    <w:rsid w:val="009354D5"/>
    <w:rsid w:val="00936958"/>
    <w:rsid w:val="009425A2"/>
    <w:rsid w:val="0094326D"/>
    <w:rsid w:val="00943D8D"/>
    <w:rsid w:val="00945905"/>
    <w:rsid w:val="00950598"/>
    <w:rsid w:val="00950928"/>
    <w:rsid w:val="00953F50"/>
    <w:rsid w:val="00954A9B"/>
    <w:rsid w:val="00954C8B"/>
    <w:rsid w:val="00955A29"/>
    <w:rsid w:val="00955A97"/>
    <w:rsid w:val="00955C3D"/>
    <w:rsid w:val="00956292"/>
    <w:rsid w:val="00960BB1"/>
    <w:rsid w:val="00962BE1"/>
    <w:rsid w:val="009658FF"/>
    <w:rsid w:val="0097176F"/>
    <w:rsid w:val="0097570C"/>
    <w:rsid w:val="00976171"/>
    <w:rsid w:val="00982142"/>
    <w:rsid w:val="00982887"/>
    <w:rsid w:val="009840AE"/>
    <w:rsid w:val="0099026B"/>
    <w:rsid w:val="00990392"/>
    <w:rsid w:val="00991037"/>
    <w:rsid w:val="0099302B"/>
    <w:rsid w:val="009951DD"/>
    <w:rsid w:val="00995B6C"/>
    <w:rsid w:val="00996FFF"/>
    <w:rsid w:val="0099760C"/>
    <w:rsid w:val="00997627"/>
    <w:rsid w:val="009A2E1E"/>
    <w:rsid w:val="009A3851"/>
    <w:rsid w:val="009A3F45"/>
    <w:rsid w:val="009A5672"/>
    <w:rsid w:val="009B0166"/>
    <w:rsid w:val="009B2234"/>
    <w:rsid w:val="009B572D"/>
    <w:rsid w:val="009B57F2"/>
    <w:rsid w:val="009B66C3"/>
    <w:rsid w:val="009C05E6"/>
    <w:rsid w:val="009C1ABC"/>
    <w:rsid w:val="009C3769"/>
    <w:rsid w:val="009C454B"/>
    <w:rsid w:val="009C4913"/>
    <w:rsid w:val="009C4A85"/>
    <w:rsid w:val="009C7C1F"/>
    <w:rsid w:val="009D0BF6"/>
    <w:rsid w:val="009D2231"/>
    <w:rsid w:val="009D2559"/>
    <w:rsid w:val="009D271C"/>
    <w:rsid w:val="009D2E77"/>
    <w:rsid w:val="009D2EF9"/>
    <w:rsid w:val="009D4D54"/>
    <w:rsid w:val="009E29F9"/>
    <w:rsid w:val="009E3252"/>
    <w:rsid w:val="009E453D"/>
    <w:rsid w:val="009E4B55"/>
    <w:rsid w:val="009F1928"/>
    <w:rsid w:val="009F317F"/>
    <w:rsid w:val="009F3927"/>
    <w:rsid w:val="009F3982"/>
    <w:rsid w:val="009F3C99"/>
    <w:rsid w:val="009F5F81"/>
    <w:rsid w:val="00A02B17"/>
    <w:rsid w:val="00A0393E"/>
    <w:rsid w:val="00A0661A"/>
    <w:rsid w:val="00A0787B"/>
    <w:rsid w:val="00A10A82"/>
    <w:rsid w:val="00A122DB"/>
    <w:rsid w:val="00A12E45"/>
    <w:rsid w:val="00A1518A"/>
    <w:rsid w:val="00A1665F"/>
    <w:rsid w:val="00A16CAC"/>
    <w:rsid w:val="00A1703C"/>
    <w:rsid w:val="00A2102C"/>
    <w:rsid w:val="00A22D53"/>
    <w:rsid w:val="00A23673"/>
    <w:rsid w:val="00A27797"/>
    <w:rsid w:val="00A30E75"/>
    <w:rsid w:val="00A3222E"/>
    <w:rsid w:val="00A3539C"/>
    <w:rsid w:val="00A36FC9"/>
    <w:rsid w:val="00A42D87"/>
    <w:rsid w:val="00A43143"/>
    <w:rsid w:val="00A438A2"/>
    <w:rsid w:val="00A43B82"/>
    <w:rsid w:val="00A44871"/>
    <w:rsid w:val="00A45C7A"/>
    <w:rsid w:val="00A45D9A"/>
    <w:rsid w:val="00A50D4C"/>
    <w:rsid w:val="00A52C06"/>
    <w:rsid w:val="00A541B4"/>
    <w:rsid w:val="00A56B76"/>
    <w:rsid w:val="00A57590"/>
    <w:rsid w:val="00A64890"/>
    <w:rsid w:val="00A71D75"/>
    <w:rsid w:val="00A7242B"/>
    <w:rsid w:val="00A7478F"/>
    <w:rsid w:val="00A753EF"/>
    <w:rsid w:val="00A7564F"/>
    <w:rsid w:val="00A75E78"/>
    <w:rsid w:val="00A75E90"/>
    <w:rsid w:val="00A81021"/>
    <w:rsid w:val="00A81E2E"/>
    <w:rsid w:val="00A828A4"/>
    <w:rsid w:val="00A843A5"/>
    <w:rsid w:val="00A84738"/>
    <w:rsid w:val="00A84C4B"/>
    <w:rsid w:val="00A90735"/>
    <w:rsid w:val="00A90EFE"/>
    <w:rsid w:val="00A917C1"/>
    <w:rsid w:val="00A925D2"/>
    <w:rsid w:val="00A92DC0"/>
    <w:rsid w:val="00A92F70"/>
    <w:rsid w:val="00A94C3A"/>
    <w:rsid w:val="00A9579D"/>
    <w:rsid w:val="00A96B3B"/>
    <w:rsid w:val="00A96CAE"/>
    <w:rsid w:val="00A97E21"/>
    <w:rsid w:val="00AA0362"/>
    <w:rsid w:val="00AA2707"/>
    <w:rsid w:val="00AA2FE9"/>
    <w:rsid w:val="00AA4EA7"/>
    <w:rsid w:val="00AA6359"/>
    <w:rsid w:val="00AA746B"/>
    <w:rsid w:val="00AB26BB"/>
    <w:rsid w:val="00AB2E96"/>
    <w:rsid w:val="00AB48AB"/>
    <w:rsid w:val="00AB4F47"/>
    <w:rsid w:val="00AB5781"/>
    <w:rsid w:val="00AB5A92"/>
    <w:rsid w:val="00AB5C9C"/>
    <w:rsid w:val="00AB7646"/>
    <w:rsid w:val="00AC079A"/>
    <w:rsid w:val="00AC2843"/>
    <w:rsid w:val="00AC3DFF"/>
    <w:rsid w:val="00AC3FF6"/>
    <w:rsid w:val="00AC78CB"/>
    <w:rsid w:val="00AC7AF9"/>
    <w:rsid w:val="00AD03BE"/>
    <w:rsid w:val="00AD15BA"/>
    <w:rsid w:val="00AD15ED"/>
    <w:rsid w:val="00AD165F"/>
    <w:rsid w:val="00AD1676"/>
    <w:rsid w:val="00AD2166"/>
    <w:rsid w:val="00AD298E"/>
    <w:rsid w:val="00AD2BD3"/>
    <w:rsid w:val="00AD3668"/>
    <w:rsid w:val="00AD435F"/>
    <w:rsid w:val="00AD4EAA"/>
    <w:rsid w:val="00AD78A6"/>
    <w:rsid w:val="00AE22B6"/>
    <w:rsid w:val="00AE2493"/>
    <w:rsid w:val="00AE2887"/>
    <w:rsid w:val="00AE574B"/>
    <w:rsid w:val="00AF0F09"/>
    <w:rsid w:val="00AF1B64"/>
    <w:rsid w:val="00AF2374"/>
    <w:rsid w:val="00AF2D8F"/>
    <w:rsid w:val="00AF61F2"/>
    <w:rsid w:val="00B00FBB"/>
    <w:rsid w:val="00B0412D"/>
    <w:rsid w:val="00B05D1E"/>
    <w:rsid w:val="00B05F44"/>
    <w:rsid w:val="00B12488"/>
    <w:rsid w:val="00B140D9"/>
    <w:rsid w:val="00B15D1C"/>
    <w:rsid w:val="00B16292"/>
    <w:rsid w:val="00B17AEE"/>
    <w:rsid w:val="00B215A2"/>
    <w:rsid w:val="00B2227C"/>
    <w:rsid w:val="00B23631"/>
    <w:rsid w:val="00B23BD0"/>
    <w:rsid w:val="00B253E8"/>
    <w:rsid w:val="00B2591D"/>
    <w:rsid w:val="00B25FE9"/>
    <w:rsid w:val="00B310E0"/>
    <w:rsid w:val="00B316A7"/>
    <w:rsid w:val="00B3481F"/>
    <w:rsid w:val="00B4001D"/>
    <w:rsid w:val="00B41D13"/>
    <w:rsid w:val="00B42167"/>
    <w:rsid w:val="00B44DD9"/>
    <w:rsid w:val="00B45769"/>
    <w:rsid w:val="00B47318"/>
    <w:rsid w:val="00B47401"/>
    <w:rsid w:val="00B47B7A"/>
    <w:rsid w:val="00B51B5B"/>
    <w:rsid w:val="00B53575"/>
    <w:rsid w:val="00B53CD1"/>
    <w:rsid w:val="00B56081"/>
    <w:rsid w:val="00B56A36"/>
    <w:rsid w:val="00B60040"/>
    <w:rsid w:val="00B606D4"/>
    <w:rsid w:val="00B6195D"/>
    <w:rsid w:val="00B63150"/>
    <w:rsid w:val="00B63933"/>
    <w:rsid w:val="00B63F7F"/>
    <w:rsid w:val="00B646B8"/>
    <w:rsid w:val="00B651F5"/>
    <w:rsid w:val="00B70D25"/>
    <w:rsid w:val="00B72F48"/>
    <w:rsid w:val="00B76558"/>
    <w:rsid w:val="00B76B38"/>
    <w:rsid w:val="00B774E9"/>
    <w:rsid w:val="00B778F1"/>
    <w:rsid w:val="00B77C07"/>
    <w:rsid w:val="00B77F41"/>
    <w:rsid w:val="00B8153E"/>
    <w:rsid w:val="00B82813"/>
    <w:rsid w:val="00B8398D"/>
    <w:rsid w:val="00B84EEB"/>
    <w:rsid w:val="00B85B0F"/>
    <w:rsid w:val="00B87509"/>
    <w:rsid w:val="00B879C3"/>
    <w:rsid w:val="00B91941"/>
    <w:rsid w:val="00B91E03"/>
    <w:rsid w:val="00B93766"/>
    <w:rsid w:val="00B941A2"/>
    <w:rsid w:val="00B945AD"/>
    <w:rsid w:val="00B95698"/>
    <w:rsid w:val="00B960A3"/>
    <w:rsid w:val="00BA03E6"/>
    <w:rsid w:val="00BA07D4"/>
    <w:rsid w:val="00BA2951"/>
    <w:rsid w:val="00BA5044"/>
    <w:rsid w:val="00BA6FFC"/>
    <w:rsid w:val="00BA70D3"/>
    <w:rsid w:val="00BA7CB8"/>
    <w:rsid w:val="00BB2F6A"/>
    <w:rsid w:val="00BB32E7"/>
    <w:rsid w:val="00BB5ECC"/>
    <w:rsid w:val="00BC2CC9"/>
    <w:rsid w:val="00BC31FC"/>
    <w:rsid w:val="00BC37A6"/>
    <w:rsid w:val="00BC43AF"/>
    <w:rsid w:val="00BC47CC"/>
    <w:rsid w:val="00BC4EE7"/>
    <w:rsid w:val="00BC4F3E"/>
    <w:rsid w:val="00BD03CB"/>
    <w:rsid w:val="00BD1091"/>
    <w:rsid w:val="00BD15DC"/>
    <w:rsid w:val="00BD1C50"/>
    <w:rsid w:val="00BD1F75"/>
    <w:rsid w:val="00BD38EA"/>
    <w:rsid w:val="00BE1F31"/>
    <w:rsid w:val="00BE3479"/>
    <w:rsid w:val="00BE5F31"/>
    <w:rsid w:val="00BF1E83"/>
    <w:rsid w:val="00BF421D"/>
    <w:rsid w:val="00C003C2"/>
    <w:rsid w:val="00C0283E"/>
    <w:rsid w:val="00C0316B"/>
    <w:rsid w:val="00C03701"/>
    <w:rsid w:val="00C07D09"/>
    <w:rsid w:val="00C105F8"/>
    <w:rsid w:val="00C119B7"/>
    <w:rsid w:val="00C14388"/>
    <w:rsid w:val="00C14970"/>
    <w:rsid w:val="00C16A99"/>
    <w:rsid w:val="00C206E4"/>
    <w:rsid w:val="00C208D6"/>
    <w:rsid w:val="00C21585"/>
    <w:rsid w:val="00C21CCE"/>
    <w:rsid w:val="00C23525"/>
    <w:rsid w:val="00C27DE4"/>
    <w:rsid w:val="00C31411"/>
    <w:rsid w:val="00C319E3"/>
    <w:rsid w:val="00C3274F"/>
    <w:rsid w:val="00C34ED7"/>
    <w:rsid w:val="00C40DFA"/>
    <w:rsid w:val="00C43718"/>
    <w:rsid w:val="00C43B9D"/>
    <w:rsid w:val="00C43CFF"/>
    <w:rsid w:val="00C455C8"/>
    <w:rsid w:val="00C45F72"/>
    <w:rsid w:val="00C47768"/>
    <w:rsid w:val="00C477DE"/>
    <w:rsid w:val="00C55477"/>
    <w:rsid w:val="00C579DE"/>
    <w:rsid w:val="00C605C4"/>
    <w:rsid w:val="00C60A55"/>
    <w:rsid w:val="00C6545B"/>
    <w:rsid w:val="00C76FA0"/>
    <w:rsid w:val="00C80BD4"/>
    <w:rsid w:val="00C8112F"/>
    <w:rsid w:val="00C84369"/>
    <w:rsid w:val="00C872BA"/>
    <w:rsid w:val="00C92E70"/>
    <w:rsid w:val="00C931B6"/>
    <w:rsid w:val="00C9650D"/>
    <w:rsid w:val="00C97EF8"/>
    <w:rsid w:val="00CA01D2"/>
    <w:rsid w:val="00CA0B09"/>
    <w:rsid w:val="00CA609D"/>
    <w:rsid w:val="00CA63BF"/>
    <w:rsid w:val="00CA69DF"/>
    <w:rsid w:val="00CB02D0"/>
    <w:rsid w:val="00CB08F7"/>
    <w:rsid w:val="00CB2432"/>
    <w:rsid w:val="00CB3491"/>
    <w:rsid w:val="00CB4E20"/>
    <w:rsid w:val="00CB5CB3"/>
    <w:rsid w:val="00CB7DDE"/>
    <w:rsid w:val="00CB7F6C"/>
    <w:rsid w:val="00CC0AD4"/>
    <w:rsid w:val="00CC16FC"/>
    <w:rsid w:val="00CC1896"/>
    <w:rsid w:val="00CC3DE0"/>
    <w:rsid w:val="00CC4561"/>
    <w:rsid w:val="00CC63FD"/>
    <w:rsid w:val="00CC661C"/>
    <w:rsid w:val="00CC6B3D"/>
    <w:rsid w:val="00CD0166"/>
    <w:rsid w:val="00CD1022"/>
    <w:rsid w:val="00CD230B"/>
    <w:rsid w:val="00CD3F7A"/>
    <w:rsid w:val="00CD47A7"/>
    <w:rsid w:val="00CD5AC9"/>
    <w:rsid w:val="00CD7F1E"/>
    <w:rsid w:val="00CE0575"/>
    <w:rsid w:val="00CE1156"/>
    <w:rsid w:val="00CE3A31"/>
    <w:rsid w:val="00CE3D81"/>
    <w:rsid w:val="00CE56F8"/>
    <w:rsid w:val="00CE5784"/>
    <w:rsid w:val="00CF00B1"/>
    <w:rsid w:val="00CF2152"/>
    <w:rsid w:val="00CF2BC6"/>
    <w:rsid w:val="00CF3A42"/>
    <w:rsid w:val="00CF46F8"/>
    <w:rsid w:val="00CF700D"/>
    <w:rsid w:val="00D00539"/>
    <w:rsid w:val="00D01078"/>
    <w:rsid w:val="00D02413"/>
    <w:rsid w:val="00D02D25"/>
    <w:rsid w:val="00D03D0F"/>
    <w:rsid w:val="00D07288"/>
    <w:rsid w:val="00D1070F"/>
    <w:rsid w:val="00D1099C"/>
    <w:rsid w:val="00D109ED"/>
    <w:rsid w:val="00D11002"/>
    <w:rsid w:val="00D15F16"/>
    <w:rsid w:val="00D16E9C"/>
    <w:rsid w:val="00D16F01"/>
    <w:rsid w:val="00D2047D"/>
    <w:rsid w:val="00D20CAB"/>
    <w:rsid w:val="00D21AB4"/>
    <w:rsid w:val="00D2310D"/>
    <w:rsid w:val="00D241DA"/>
    <w:rsid w:val="00D25BCB"/>
    <w:rsid w:val="00D26DBA"/>
    <w:rsid w:val="00D31132"/>
    <w:rsid w:val="00D31A9C"/>
    <w:rsid w:val="00D321F0"/>
    <w:rsid w:val="00D32A0B"/>
    <w:rsid w:val="00D32DCF"/>
    <w:rsid w:val="00D33F6A"/>
    <w:rsid w:val="00D36CA0"/>
    <w:rsid w:val="00D3779C"/>
    <w:rsid w:val="00D407ED"/>
    <w:rsid w:val="00D41C80"/>
    <w:rsid w:val="00D42408"/>
    <w:rsid w:val="00D4664F"/>
    <w:rsid w:val="00D519C1"/>
    <w:rsid w:val="00D535B6"/>
    <w:rsid w:val="00D5413C"/>
    <w:rsid w:val="00D54C38"/>
    <w:rsid w:val="00D57BA4"/>
    <w:rsid w:val="00D6042D"/>
    <w:rsid w:val="00D60836"/>
    <w:rsid w:val="00D61A59"/>
    <w:rsid w:val="00D64A58"/>
    <w:rsid w:val="00D653BB"/>
    <w:rsid w:val="00D65461"/>
    <w:rsid w:val="00D66929"/>
    <w:rsid w:val="00D67AF6"/>
    <w:rsid w:val="00D70805"/>
    <w:rsid w:val="00D73C63"/>
    <w:rsid w:val="00D74B08"/>
    <w:rsid w:val="00D74EBB"/>
    <w:rsid w:val="00D75E8F"/>
    <w:rsid w:val="00D7772B"/>
    <w:rsid w:val="00D808A1"/>
    <w:rsid w:val="00D81CCB"/>
    <w:rsid w:val="00D84E61"/>
    <w:rsid w:val="00D8551C"/>
    <w:rsid w:val="00D86419"/>
    <w:rsid w:val="00D9176A"/>
    <w:rsid w:val="00D9472C"/>
    <w:rsid w:val="00D97541"/>
    <w:rsid w:val="00DA3571"/>
    <w:rsid w:val="00DA39E8"/>
    <w:rsid w:val="00DA6868"/>
    <w:rsid w:val="00DB1BE2"/>
    <w:rsid w:val="00DB5EB5"/>
    <w:rsid w:val="00DB65D6"/>
    <w:rsid w:val="00DB79BB"/>
    <w:rsid w:val="00DC07A3"/>
    <w:rsid w:val="00DC5C35"/>
    <w:rsid w:val="00DD3589"/>
    <w:rsid w:val="00DD4605"/>
    <w:rsid w:val="00DD49D3"/>
    <w:rsid w:val="00DD60CB"/>
    <w:rsid w:val="00DD682B"/>
    <w:rsid w:val="00DD68C9"/>
    <w:rsid w:val="00DE039E"/>
    <w:rsid w:val="00DE1C92"/>
    <w:rsid w:val="00DE4BEC"/>
    <w:rsid w:val="00DE4CA4"/>
    <w:rsid w:val="00DE6ECB"/>
    <w:rsid w:val="00DF0C12"/>
    <w:rsid w:val="00DF2041"/>
    <w:rsid w:val="00DF333D"/>
    <w:rsid w:val="00DF52F2"/>
    <w:rsid w:val="00DF5FAE"/>
    <w:rsid w:val="00DF6EF2"/>
    <w:rsid w:val="00E00A27"/>
    <w:rsid w:val="00E01E2B"/>
    <w:rsid w:val="00E04A24"/>
    <w:rsid w:val="00E04CF3"/>
    <w:rsid w:val="00E05BC3"/>
    <w:rsid w:val="00E073EC"/>
    <w:rsid w:val="00E077EE"/>
    <w:rsid w:val="00E100D8"/>
    <w:rsid w:val="00E11B8A"/>
    <w:rsid w:val="00E13501"/>
    <w:rsid w:val="00E147D7"/>
    <w:rsid w:val="00E158D7"/>
    <w:rsid w:val="00E15AE6"/>
    <w:rsid w:val="00E168C1"/>
    <w:rsid w:val="00E16CC0"/>
    <w:rsid w:val="00E170E9"/>
    <w:rsid w:val="00E20C27"/>
    <w:rsid w:val="00E2338C"/>
    <w:rsid w:val="00E256D0"/>
    <w:rsid w:val="00E25AE2"/>
    <w:rsid w:val="00E309A9"/>
    <w:rsid w:val="00E3173F"/>
    <w:rsid w:val="00E32BDC"/>
    <w:rsid w:val="00E32C2E"/>
    <w:rsid w:val="00E332CF"/>
    <w:rsid w:val="00E33FCD"/>
    <w:rsid w:val="00E341B3"/>
    <w:rsid w:val="00E356C0"/>
    <w:rsid w:val="00E35FDC"/>
    <w:rsid w:val="00E36733"/>
    <w:rsid w:val="00E36E41"/>
    <w:rsid w:val="00E36E84"/>
    <w:rsid w:val="00E37830"/>
    <w:rsid w:val="00E4086B"/>
    <w:rsid w:val="00E42E09"/>
    <w:rsid w:val="00E455A3"/>
    <w:rsid w:val="00E46356"/>
    <w:rsid w:val="00E468D5"/>
    <w:rsid w:val="00E47452"/>
    <w:rsid w:val="00E545A0"/>
    <w:rsid w:val="00E54FD9"/>
    <w:rsid w:val="00E5538C"/>
    <w:rsid w:val="00E55710"/>
    <w:rsid w:val="00E55C9D"/>
    <w:rsid w:val="00E562D4"/>
    <w:rsid w:val="00E61116"/>
    <w:rsid w:val="00E6287A"/>
    <w:rsid w:val="00E63586"/>
    <w:rsid w:val="00E63AC2"/>
    <w:rsid w:val="00E63FFA"/>
    <w:rsid w:val="00E7007F"/>
    <w:rsid w:val="00E710D9"/>
    <w:rsid w:val="00E7415A"/>
    <w:rsid w:val="00E75FFB"/>
    <w:rsid w:val="00E7629E"/>
    <w:rsid w:val="00E8031D"/>
    <w:rsid w:val="00E81E5F"/>
    <w:rsid w:val="00E8326D"/>
    <w:rsid w:val="00E849DF"/>
    <w:rsid w:val="00E85DB0"/>
    <w:rsid w:val="00E86236"/>
    <w:rsid w:val="00E8636E"/>
    <w:rsid w:val="00E8671B"/>
    <w:rsid w:val="00E87537"/>
    <w:rsid w:val="00E92ADA"/>
    <w:rsid w:val="00E935A5"/>
    <w:rsid w:val="00E938BE"/>
    <w:rsid w:val="00E95D3C"/>
    <w:rsid w:val="00E95E14"/>
    <w:rsid w:val="00E96033"/>
    <w:rsid w:val="00E96D19"/>
    <w:rsid w:val="00E973B3"/>
    <w:rsid w:val="00E97B05"/>
    <w:rsid w:val="00EA178D"/>
    <w:rsid w:val="00EA301D"/>
    <w:rsid w:val="00EA459E"/>
    <w:rsid w:val="00EA491F"/>
    <w:rsid w:val="00EA4FA9"/>
    <w:rsid w:val="00EA5346"/>
    <w:rsid w:val="00EA6A25"/>
    <w:rsid w:val="00EA6BFF"/>
    <w:rsid w:val="00EA6DE9"/>
    <w:rsid w:val="00EB078B"/>
    <w:rsid w:val="00EB0D1E"/>
    <w:rsid w:val="00EB2EB4"/>
    <w:rsid w:val="00EB32A7"/>
    <w:rsid w:val="00EB6320"/>
    <w:rsid w:val="00EC1249"/>
    <w:rsid w:val="00EC1B59"/>
    <w:rsid w:val="00EC4782"/>
    <w:rsid w:val="00ED0103"/>
    <w:rsid w:val="00ED063E"/>
    <w:rsid w:val="00ED22C2"/>
    <w:rsid w:val="00ED31A0"/>
    <w:rsid w:val="00ED3410"/>
    <w:rsid w:val="00ED3BD1"/>
    <w:rsid w:val="00ED3D20"/>
    <w:rsid w:val="00ED48B6"/>
    <w:rsid w:val="00ED5030"/>
    <w:rsid w:val="00ED53AC"/>
    <w:rsid w:val="00ED5FE1"/>
    <w:rsid w:val="00ED6924"/>
    <w:rsid w:val="00ED7577"/>
    <w:rsid w:val="00ED7B86"/>
    <w:rsid w:val="00EE054B"/>
    <w:rsid w:val="00EE0679"/>
    <w:rsid w:val="00EE0786"/>
    <w:rsid w:val="00EE31AE"/>
    <w:rsid w:val="00EE3D73"/>
    <w:rsid w:val="00EE47FD"/>
    <w:rsid w:val="00EE4F81"/>
    <w:rsid w:val="00EE5645"/>
    <w:rsid w:val="00EE723D"/>
    <w:rsid w:val="00EE76B2"/>
    <w:rsid w:val="00EE7851"/>
    <w:rsid w:val="00EE7CEC"/>
    <w:rsid w:val="00EF1111"/>
    <w:rsid w:val="00EF1CCA"/>
    <w:rsid w:val="00EF39A5"/>
    <w:rsid w:val="00EF3F0D"/>
    <w:rsid w:val="00EF6228"/>
    <w:rsid w:val="00EF7736"/>
    <w:rsid w:val="00F00400"/>
    <w:rsid w:val="00F010DC"/>
    <w:rsid w:val="00F0143A"/>
    <w:rsid w:val="00F0249C"/>
    <w:rsid w:val="00F045A4"/>
    <w:rsid w:val="00F06384"/>
    <w:rsid w:val="00F11EF5"/>
    <w:rsid w:val="00F12085"/>
    <w:rsid w:val="00F124D1"/>
    <w:rsid w:val="00F13130"/>
    <w:rsid w:val="00F138F3"/>
    <w:rsid w:val="00F13E63"/>
    <w:rsid w:val="00F16C4C"/>
    <w:rsid w:val="00F20D76"/>
    <w:rsid w:val="00F21710"/>
    <w:rsid w:val="00F237F4"/>
    <w:rsid w:val="00F239F0"/>
    <w:rsid w:val="00F2590E"/>
    <w:rsid w:val="00F3012C"/>
    <w:rsid w:val="00F37080"/>
    <w:rsid w:val="00F37BF6"/>
    <w:rsid w:val="00F406F9"/>
    <w:rsid w:val="00F4113D"/>
    <w:rsid w:val="00F42BF4"/>
    <w:rsid w:val="00F45D59"/>
    <w:rsid w:val="00F4604D"/>
    <w:rsid w:val="00F50B08"/>
    <w:rsid w:val="00F54C82"/>
    <w:rsid w:val="00F55313"/>
    <w:rsid w:val="00F56F67"/>
    <w:rsid w:val="00F60834"/>
    <w:rsid w:val="00F60E7E"/>
    <w:rsid w:val="00F617B5"/>
    <w:rsid w:val="00F61B54"/>
    <w:rsid w:val="00F61B69"/>
    <w:rsid w:val="00F61B81"/>
    <w:rsid w:val="00F62593"/>
    <w:rsid w:val="00F62E0E"/>
    <w:rsid w:val="00F64093"/>
    <w:rsid w:val="00F677F9"/>
    <w:rsid w:val="00F70332"/>
    <w:rsid w:val="00F712A0"/>
    <w:rsid w:val="00F724A0"/>
    <w:rsid w:val="00F74874"/>
    <w:rsid w:val="00F75A6A"/>
    <w:rsid w:val="00F75D6A"/>
    <w:rsid w:val="00F80D4D"/>
    <w:rsid w:val="00F81141"/>
    <w:rsid w:val="00F823A6"/>
    <w:rsid w:val="00F831B8"/>
    <w:rsid w:val="00F83B82"/>
    <w:rsid w:val="00F8463A"/>
    <w:rsid w:val="00F85303"/>
    <w:rsid w:val="00F85747"/>
    <w:rsid w:val="00F857C2"/>
    <w:rsid w:val="00F87172"/>
    <w:rsid w:val="00F91E0D"/>
    <w:rsid w:val="00F95F93"/>
    <w:rsid w:val="00F9625D"/>
    <w:rsid w:val="00F97863"/>
    <w:rsid w:val="00F97A19"/>
    <w:rsid w:val="00FA24F4"/>
    <w:rsid w:val="00FA2A88"/>
    <w:rsid w:val="00FA421D"/>
    <w:rsid w:val="00FA477A"/>
    <w:rsid w:val="00FA6244"/>
    <w:rsid w:val="00FA7554"/>
    <w:rsid w:val="00FB2ED4"/>
    <w:rsid w:val="00FB45C0"/>
    <w:rsid w:val="00FB482D"/>
    <w:rsid w:val="00FB4FC8"/>
    <w:rsid w:val="00FC37C0"/>
    <w:rsid w:val="00FC4AD9"/>
    <w:rsid w:val="00FC799B"/>
    <w:rsid w:val="00FD0328"/>
    <w:rsid w:val="00FD1337"/>
    <w:rsid w:val="00FD1504"/>
    <w:rsid w:val="00FD2085"/>
    <w:rsid w:val="00FD2209"/>
    <w:rsid w:val="00FD4FE9"/>
    <w:rsid w:val="00FD5B48"/>
    <w:rsid w:val="00FD7E28"/>
    <w:rsid w:val="00FE0940"/>
    <w:rsid w:val="00FE1B09"/>
    <w:rsid w:val="00FE45DE"/>
    <w:rsid w:val="00FE588F"/>
    <w:rsid w:val="00FE746E"/>
    <w:rsid w:val="00FF07B4"/>
    <w:rsid w:val="00FF08A1"/>
    <w:rsid w:val="00FF1ED4"/>
    <w:rsid w:val="00FF220F"/>
    <w:rsid w:val="00FF3057"/>
    <w:rsid w:val="00FF5756"/>
    <w:rsid w:val="00FF6A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1ECD749"/>
  <w15:chartTrackingRefBased/>
  <w15:docId w15:val="{1AAF4489-B42D-4085-A1D0-C5DA5737E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D322D" w:themeColor="text2"/>
        <w:sz w:val="22"/>
        <w:szCs w:val="22"/>
        <w:lang w:val="en-US"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4" w:unhideWhenUsed="1" w:qFormat="1"/>
    <w:lsdException w:name="heading 5" w:semiHidden="1" w:uiPriority="13" w:unhideWhenUsed="1" w:qFormat="1"/>
    <w:lsdException w:name="heading 6" w:semiHidden="1" w:uiPriority="13"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1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unhideWhenUsed="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9"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BC3"/>
  </w:style>
  <w:style w:type="paragraph" w:styleId="Heading1">
    <w:name w:val="heading 1"/>
    <w:basedOn w:val="Normal"/>
    <w:next w:val="Normal"/>
    <w:link w:val="Heading1Char"/>
    <w:uiPriority w:val="4"/>
    <w:qFormat/>
    <w:rsid w:val="00A122DB"/>
    <w:pPr>
      <w:keepNext/>
      <w:keepLines/>
      <w:spacing w:before="600" w:after="60"/>
      <w:outlineLvl w:val="0"/>
    </w:pPr>
    <w:rPr>
      <w:rFonts w:asciiTheme="majorHAnsi" w:eastAsiaTheme="majorEastAsia" w:hAnsiTheme="majorHAnsi" w:cstheme="majorBidi"/>
      <w:color w:val="3F251D" w:themeColor="accent1"/>
      <w:sz w:val="30"/>
      <w:szCs w:val="30"/>
    </w:rPr>
  </w:style>
  <w:style w:type="paragraph" w:styleId="Heading2">
    <w:name w:val="heading 2"/>
    <w:basedOn w:val="Normal"/>
    <w:next w:val="Normal"/>
    <w:link w:val="Heading2Char"/>
    <w:uiPriority w:val="4"/>
    <w:unhideWhenUsed/>
    <w:qFormat/>
    <w:rsid w:val="00A122DB"/>
    <w:pPr>
      <w:keepNext/>
      <w:keepLines/>
      <w:spacing w:before="240" w:after="0"/>
      <w:outlineLvl w:val="1"/>
    </w:pPr>
    <w:rPr>
      <w:rFonts w:asciiTheme="majorHAnsi" w:eastAsiaTheme="majorEastAsia" w:hAnsiTheme="majorHAnsi" w:cstheme="majorBidi"/>
      <w:caps/>
      <w:color w:val="3F251D" w:themeColor="accent1"/>
    </w:rPr>
  </w:style>
  <w:style w:type="paragraph" w:styleId="Heading3">
    <w:name w:val="heading 3"/>
    <w:basedOn w:val="Normal"/>
    <w:next w:val="Normal"/>
    <w:link w:val="Heading3Char"/>
    <w:uiPriority w:val="4"/>
    <w:unhideWhenUsed/>
    <w:qFormat/>
    <w:rsid w:val="00AE2887"/>
    <w:pPr>
      <w:keepNext/>
      <w:keepLines/>
      <w:spacing w:before="200" w:after="0"/>
      <w:outlineLvl w:val="2"/>
    </w:pPr>
    <w:rPr>
      <w:rFonts w:asciiTheme="majorHAnsi" w:eastAsiaTheme="majorEastAsia" w:hAnsiTheme="majorHAnsi" w:cstheme="majorBidi"/>
      <w:color w:val="3F251D" w:themeColor="accent1"/>
      <w:lang w:val="en-GB"/>
    </w:rPr>
  </w:style>
  <w:style w:type="paragraph" w:styleId="Heading5">
    <w:name w:val="heading 5"/>
    <w:basedOn w:val="Normal"/>
    <w:next w:val="Normal"/>
    <w:link w:val="Heading5Char"/>
    <w:uiPriority w:val="4"/>
    <w:semiHidden/>
    <w:unhideWhenUsed/>
    <w:qFormat/>
    <w:rsid w:val="00A122DB"/>
    <w:pPr>
      <w:keepNext/>
      <w:keepLines/>
      <w:spacing w:before="200" w:after="0"/>
      <w:outlineLvl w:val="4"/>
    </w:pPr>
    <w:rPr>
      <w:rFonts w:asciiTheme="majorHAnsi" w:eastAsiaTheme="majorEastAsia" w:hAnsiTheme="majorHAnsi" w:cstheme="majorBidi"/>
      <w:color w:val="1F120E" w:themeColor="accent1" w:themeShade="80"/>
    </w:rPr>
  </w:style>
  <w:style w:type="paragraph" w:styleId="Heading6">
    <w:name w:val="heading 6"/>
    <w:basedOn w:val="Normal"/>
    <w:next w:val="Normal"/>
    <w:link w:val="Heading6Char"/>
    <w:uiPriority w:val="4"/>
    <w:semiHidden/>
    <w:unhideWhenUsed/>
    <w:qFormat/>
    <w:rsid w:val="00A122DB"/>
    <w:pPr>
      <w:keepNext/>
      <w:keepLines/>
      <w:spacing w:before="200" w:after="0"/>
      <w:outlineLvl w:val="5"/>
    </w:pPr>
    <w:rPr>
      <w:rFonts w:asciiTheme="majorHAnsi" w:eastAsiaTheme="majorEastAsia" w:hAnsiTheme="majorHAnsi" w:cstheme="majorBidi"/>
      <w:i/>
      <w:iCs/>
      <w:color w:val="1F120E" w:themeColor="accent1" w:themeShade="7F"/>
    </w:rPr>
  </w:style>
  <w:style w:type="paragraph" w:styleId="Heading8">
    <w:name w:val="heading 8"/>
    <w:basedOn w:val="Normal"/>
    <w:next w:val="Normal"/>
    <w:link w:val="Heading8Char"/>
    <w:uiPriority w:val="4"/>
    <w:semiHidden/>
    <w:unhideWhenUsed/>
    <w:qFormat/>
    <w:rsid w:val="00A122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4"/>
    <w:semiHidden/>
    <w:unhideWhenUsed/>
    <w:qFormat/>
    <w:rsid w:val="00A122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Shading">
    <w:name w:val="Light Shading"/>
    <w:basedOn w:val="TableNormal"/>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ntactInfo">
    <w:name w:val="Contact Info"/>
    <w:basedOn w:val="Normal"/>
    <w:uiPriority w:val="4"/>
    <w:qFormat/>
    <w:pPr>
      <w:spacing w:before="360" w:after="0"/>
      <w:contextualSpacing/>
      <w:jc w:val="center"/>
    </w:pPr>
  </w:style>
  <w:style w:type="character" w:customStyle="1" w:styleId="Heading1Char">
    <w:name w:val="Heading 1 Char"/>
    <w:basedOn w:val="DefaultParagraphFont"/>
    <w:link w:val="Heading1"/>
    <w:uiPriority w:val="4"/>
    <w:rsid w:val="00690EFD"/>
    <w:rPr>
      <w:rFonts w:asciiTheme="majorHAnsi" w:eastAsiaTheme="majorEastAsia" w:hAnsiTheme="majorHAnsi" w:cstheme="majorBidi"/>
      <w:color w:val="3F251D" w:themeColor="accent1"/>
      <w:sz w:val="30"/>
      <w:szCs w:val="30"/>
    </w:rPr>
  </w:style>
  <w:style w:type="character" w:customStyle="1" w:styleId="Heading2Char">
    <w:name w:val="Heading 2 Char"/>
    <w:basedOn w:val="DefaultParagraphFont"/>
    <w:link w:val="Heading2"/>
    <w:uiPriority w:val="4"/>
    <w:rsid w:val="00690EFD"/>
    <w:rPr>
      <w:rFonts w:asciiTheme="majorHAnsi" w:eastAsiaTheme="majorEastAsia" w:hAnsiTheme="majorHAnsi" w:cstheme="majorBidi"/>
      <w:caps/>
      <w:color w:val="3F251D" w:themeColor="accent1"/>
      <w:sz w:val="22"/>
      <w:szCs w:val="22"/>
    </w:rPr>
  </w:style>
  <w:style w:type="character" w:customStyle="1" w:styleId="Heading3Char">
    <w:name w:val="Heading 3 Char"/>
    <w:basedOn w:val="DefaultParagraphFont"/>
    <w:link w:val="Heading3"/>
    <w:uiPriority w:val="4"/>
    <w:rsid w:val="00AE2887"/>
    <w:rPr>
      <w:rFonts w:asciiTheme="majorHAnsi" w:eastAsiaTheme="majorEastAsia" w:hAnsiTheme="majorHAnsi" w:cstheme="majorBidi"/>
      <w:color w:val="3F251D" w:themeColor="accent1"/>
      <w:lang w:val="en-GB"/>
    </w:rPr>
  </w:style>
  <w:style w:type="character" w:customStyle="1" w:styleId="Heading5Char">
    <w:name w:val="Heading 5 Char"/>
    <w:basedOn w:val="DefaultParagraphFont"/>
    <w:link w:val="Heading5"/>
    <w:uiPriority w:val="4"/>
    <w:semiHidden/>
    <w:rsid w:val="00690EFD"/>
    <w:rPr>
      <w:rFonts w:asciiTheme="majorHAnsi" w:eastAsiaTheme="majorEastAsia" w:hAnsiTheme="majorHAnsi" w:cstheme="majorBidi"/>
      <w:color w:val="1F120E" w:themeColor="accent1" w:themeShade="80"/>
    </w:rPr>
  </w:style>
  <w:style w:type="character" w:customStyle="1" w:styleId="Heading6Char">
    <w:name w:val="Heading 6 Char"/>
    <w:basedOn w:val="DefaultParagraphFont"/>
    <w:link w:val="Heading6"/>
    <w:uiPriority w:val="4"/>
    <w:semiHidden/>
    <w:rsid w:val="00690EFD"/>
    <w:rPr>
      <w:rFonts w:asciiTheme="majorHAnsi" w:eastAsiaTheme="majorEastAsia" w:hAnsiTheme="majorHAnsi" w:cstheme="majorBidi"/>
      <w:i/>
      <w:iCs/>
      <w:color w:val="1F120E" w:themeColor="accent1" w:themeShade="7F"/>
    </w:rPr>
  </w:style>
  <w:style w:type="paragraph" w:styleId="ListBullet">
    <w:name w:val="List Bullet"/>
    <w:basedOn w:val="Normal"/>
    <w:uiPriority w:val="7"/>
    <w:unhideWhenUsed/>
    <w:qFormat/>
    <w:pPr>
      <w:numPr>
        <w:numId w:val="5"/>
      </w:numPr>
    </w:pPr>
  </w:style>
  <w:style w:type="paragraph" w:styleId="ListNumber">
    <w:name w:val="List Number"/>
    <w:basedOn w:val="Normal"/>
    <w:uiPriority w:val="5"/>
    <w:unhideWhenUsed/>
    <w:qFormat/>
    <w:pPr>
      <w:numPr>
        <w:numId w:val="6"/>
      </w:numPr>
      <w:contextualSpacing/>
    </w:pPr>
  </w:style>
  <w:style w:type="paragraph" w:styleId="Title">
    <w:name w:val="Title"/>
    <w:basedOn w:val="Normal"/>
    <w:link w:val="TitleChar"/>
    <w:uiPriority w:val="2"/>
    <w:unhideWhenUsed/>
    <w:qFormat/>
    <w:rsid w:val="00FD1504"/>
    <w:pPr>
      <w:spacing w:before="440" w:after="40" w:line="240" w:lineRule="auto"/>
      <w:contextualSpacing/>
      <w:jc w:val="center"/>
    </w:pPr>
    <w:rPr>
      <w:rFonts w:asciiTheme="majorHAnsi" w:eastAsiaTheme="majorEastAsia" w:hAnsiTheme="majorHAnsi" w:cstheme="majorBidi"/>
      <w:color w:val="3F251D" w:themeColor="accent1"/>
      <w:kern w:val="28"/>
      <w:sz w:val="60"/>
      <w:szCs w:val="60"/>
    </w:rPr>
  </w:style>
  <w:style w:type="character" w:customStyle="1" w:styleId="TitleChar">
    <w:name w:val="Title Char"/>
    <w:basedOn w:val="DefaultParagraphFont"/>
    <w:link w:val="Title"/>
    <w:uiPriority w:val="2"/>
    <w:rsid w:val="00FD1504"/>
    <w:rPr>
      <w:rFonts w:asciiTheme="majorHAnsi" w:eastAsiaTheme="majorEastAsia" w:hAnsiTheme="majorHAnsi" w:cstheme="majorBidi"/>
      <w:color w:val="3F251D" w:themeColor="accent1"/>
      <w:kern w:val="28"/>
      <w:sz w:val="60"/>
      <w:szCs w:val="60"/>
    </w:rPr>
  </w:style>
  <w:style w:type="paragraph" w:styleId="Subtitle">
    <w:name w:val="Subtitle"/>
    <w:basedOn w:val="Normal"/>
    <w:link w:val="SubtitleChar"/>
    <w:uiPriority w:val="3"/>
    <w:unhideWhenUsed/>
    <w:qFormat/>
    <w:rsid w:val="00FD1504"/>
    <w:pPr>
      <w:numPr>
        <w:ilvl w:val="1"/>
      </w:numPr>
      <w:spacing w:before="300" w:after="40"/>
      <w:contextualSpacing/>
      <w:jc w:val="center"/>
    </w:pPr>
    <w:rPr>
      <w:rFonts w:asciiTheme="majorHAnsi" w:eastAsiaTheme="majorEastAsia" w:hAnsiTheme="majorHAnsi" w:cstheme="majorBidi"/>
      <w:caps/>
      <w:sz w:val="26"/>
      <w:szCs w:val="26"/>
    </w:rPr>
  </w:style>
  <w:style w:type="character" w:customStyle="1" w:styleId="SubtitleChar">
    <w:name w:val="Subtitle Char"/>
    <w:basedOn w:val="DefaultParagraphFont"/>
    <w:link w:val="Subtitle"/>
    <w:uiPriority w:val="3"/>
    <w:rsid w:val="00FD1504"/>
    <w:rPr>
      <w:rFonts w:asciiTheme="majorHAnsi" w:eastAsiaTheme="majorEastAsia" w:hAnsiTheme="majorHAnsi" w:cstheme="majorBidi"/>
      <w:caps/>
      <w:sz w:val="26"/>
      <w:szCs w:val="26"/>
    </w:rPr>
  </w:style>
  <w:style w:type="paragraph" w:customStyle="1" w:styleId="Photo">
    <w:name w:val="Photo"/>
    <w:basedOn w:val="Normal"/>
    <w:uiPriority w:val="1"/>
    <w:qFormat/>
    <w:rsid w:val="00D5413C"/>
    <w:pPr>
      <w:spacing w:before="2400" w:after="400"/>
      <w:jc w:val="center"/>
    </w:pPr>
  </w:style>
  <w:style w:type="paragraph" w:styleId="Caption">
    <w:name w:val="caption"/>
    <w:basedOn w:val="Normal"/>
    <w:next w:val="Normal"/>
    <w:uiPriority w:val="2"/>
    <w:unhideWhenUsed/>
    <w:qFormat/>
    <w:rsid w:val="00A122DB"/>
    <w:pPr>
      <w:spacing w:before="0" w:line="240" w:lineRule="auto"/>
    </w:pPr>
    <w:rPr>
      <w:i/>
      <w:iCs/>
      <w:szCs w:val="18"/>
    </w:rPr>
  </w:style>
  <w:style w:type="character" w:customStyle="1" w:styleId="Heading9Char">
    <w:name w:val="Heading 9 Char"/>
    <w:basedOn w:val="DefaultParagraphFont"/>
    <w:link w:val="Heading9"/>
    <w:uiPriority w:val="4"/>
    <w:semiHidden/>
    <w:rsid w:val="00A122DB"/>
    <w:rPr>
      <w:rFonts w:asciiTheme="majorHAnsi" w:eastAsiaTheme="majorEastAsia" w:hAnsiTheme="majorHAnsi" w:cstheme="majorBidi"/>
      <w:i/>
      <w:iCs/>
      <w:color w:val="272727" w:themeColor="text1" w:themeTint="D8"/>
      <w:szCs w:val="21"/>
    </w:rPr>
  </w:style>
  <w:style w:type="character" w:customStyle="1" w:styleId="Heading8Char">
    <w:name w:val="Heading 8 Char"/>
    <w:basedOn w:val="DefaultParagraphFont"/>
    <w:link w:val="Heading8"/>
    <w:uiPriority w:val="4"/>
    <w:semiHidden/>
    <w:rsid w:val="00A122DB"/>
    <w:rPr>
      <w:rFonts w:asciiTheme="majorHAnsi" w:eastAsiaTheme="majorEastAsia" w:hAnsiTheme="majorHAnsi" w:cstheme="majorBidi"/>
      <w:color w:val="272727" w:themeColor="text1" w:themeTint="D8"/>
      <w:szCs w:val="21"/>
    </w:rPr>
  </w:style>
  <w:style w:type="paragraph" w:styleId="TOCHeading">
    <w:name w:val="TOC Heading"/>
    <w:basedOn w:val="Heading1"/>
    <w:next w:val="Normal"/>
    <w:uiPriority w:val="39"/>
    <w:unhideWhenUsed/>
    <w:qFormat/>
    <w:pPr>
      <w:spacing w:before="0"/>
      <w:outlineLvl w:val="9"/>
    </w:pPr>
  </w:style>
  <w:style w:type="paragraph" w:styleId="Footer">
    <w:name w:val="footer"/>
    <w:basedOn w:val="Normal"/>
    <w:link w:val="FooterChar"/>
    <w:uiPriority w:val="99"/>
    <w:unhideWhenUsed/>
    <w:rsid w:val="003422FF"/>
    <w:pPr>
      <w:spacing w:before="0" w:after="0" w:line="240" w:lineRule="auto"/>
      <w:jc w:val="right"/>
    </w:pPr>
    <w:rPr>
      <w:szCs w:val="16"/>
    </w:rPr>
  </w:style>
  <w:style w:type="character" w:customStyle="1" w:styleId="FooterChar">
    <w:name w:val="Footer Char"/>
    <w:basedOn w:val="DefaultParagraphFont"/>
    <w:link w:val="Footer"/>
    <w:uiPriority w:val="99"/>
    <w:rsid w:val="003422FF"/>
    <w:rPr>
      <w:sz w:val="22"/>
      <w:szCs w:val="16"/>
    </w:rPr>
  </w:style>
  <w:style w:type="paragraph" w:styleId="TOC3">
    <w:name w:val="toc 3"/>
    <w:basedOn w:val="Normal"/>
    <w:next w:val="Normal"/>
    <w:autoRedefine/>
    <w:uiPriority w:val="39"/>
    <w:unhideWhenUsed/>
    <w:pPr>
      <w:spacing w:after="100"/>
      <w:ind w:left="400"/>
    </w:pPr>
    <w:rPr>
      <w:i/>
      <w:iC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00"/>
    </w:pPr>
  </w:style>
  <w:style w:type="paragraph" w:styleId="BalloonText">
    <w:name w:val="Balloon Text"/>
    <w:basedOn w:val="Normal"/>
    <w:link w:val="BalloonTextChar"/>
    <w:uiPriority w:val="99"/>
    <w:semiHidden/>
    <w:unhideWhenUsed/>
    <w:rsid w:val="00A122DB"/>
    <w:pPr>
      <w:spacing w:after="0" w:line="240" w:lineRule="auto"/>
    </w:pPr>
    <w:rPr>
      <w:rFonts w:ascii="Tahoma" w:hAnsi="Tahoma" w:cs="Tahoma"/>
      <w:szCs w:val="16"/>
    </w:rPr>
  </w:style>
  <w:style w:type="character" w:customStyle="1" w:styleId="BalloonTextChar">
    <w:name w:val="Balloon Text Char"/>
    <w:basedOn w:val="DefaultParagraphFont"/>
    <w:link w:val="BalloonText"/>
    <w:uiPriority w:val="99"/>
    <w:semiHidden/>
    <w:rsid w:val="00A122DB"/>
    <w:rPr>
      <w:rFonts w:ascii="Tahoma" w:hAnsi="Tahoma" w:cs="Tahoma"/>
      <w:szCs w:val="16"/>
    </w:rPr>
  </w:style>
  <w:style w:type="paragraph" w:styleId="Bibliography">
    <w:name w:val="Bibliography"/>
    <w:basedOn w:val="Normal"/>
    <w:next w:val="Normal"/>
    <w:uiPriority w:val="39"/>
    <w:semiHidden/>
    <w:unhideWhenUsed/>
  </w:style>
  <w:style w:type="paragraph" w:styleId="BodyText3">
    <w:name w:val="Body Text 3"/>
    <w:basedOn w:val="Normal"/>
    <w:link w:val="BodyText3Char"/>
    <w:uiPriority w:val="99"/>
    <w:semiHidden/>
    <w:unhideWhenUsed/>
    <w:rsid w:val="00A122DB"/>
    <w:pPr>
      <w:spacing w:after="120"/>
    </w:pPr>
    <w:rPr>
      <w:szCs w:val="16"/>
    </w:rPr>
  </w:style>
  <w:style w:type="table" w:customStyle="1" w:styleId="ReportTable">
    <w:name w:val="Report Table"/>
    <w:basedOn w:val="TableNormal"/>
    <w:uiPriority w:val="99"/>
    <w:pPr>
      <w:spacing w:before="60" w:after="60" w:line="240" w:lineRule="auto"/>
      <w:jc w:val="center"/>
    </w:pPr>
    <w:tblPr>
      <w:tblBorders>
        <w:top w:val="single" w:sz="4" w:space="0" w:color="3F251D" w:themeColor="accent1"/>
        <w:left w:val="single" w:sz="4" w:space="0" w:color="3F251D" w:themeColor="accent1"/>
        <w:bottom w:val="single" w:sz="4" w:space="0" w:color="3F251D" w:themeColor="accent1"/>
        <w:right w:val="single" w:sz="4" w:space="0" w:color="3F251D" w:themeColor="accent1"/>
        <w:insideH w:val="single" w:sz="4" w:space="0" w:color="3F251D" w:themeColor="accent1"/>
        <w:insideV w:val="single" w:sz="4" w:space="0" w:color="3F251D" w:themeColor="accent1"/>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StylePr>
  </w:style>
  <w:style w:type="table" w:styleId="TableGrid">
    <w:name w:val="Table Grid"/>
    <w:basedOn w:val="TableNormal"/>
    <w:uiPriority w:val="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A2000"/>
    <w:pPr>
      <w:spacing w:before="0" w:after="0" w:line="240" w:lineRule="auto"/>
    </w:pPr>
  </w:style>
  <w:style w:type="character" w:customStyle="1" w:styleId="HeaderChar">
    <w:name w:val="Header Char"/>
    <w:basedOn w:val="DefaultParagraphFont"/>
    <w:link w:val="Header"/>
    <w:uiPriority w:val="99"/>
    <w:rsid w:val="001A2000"/>
  </w:style>
  <w:style w:type="character" w:customStyle="1" w:styleId="BodyText3Char">
    <w:name w:val="Body Text 3 Char"/>
    <w:basedOn w:val="DefaultParagraphFont"/>
    <w:link w:val="BodyText3"/>
    <w:uiPriority w:val="99"/>
    <w:semiHidden/>
    <w:rsid w:val="00A122DB"/>
    <w:rPr>
      <w:szCs w:val="16"/>
    </w:rPr>
  </w:style>
  <w:style w:type="character" w:styleId="CommentReference">
    <w:name w:val="annotation reference"/>
    <w:basedOn w:val="DefaultParagraphFont"/>
    <w:uiPriority w:val="99"/>
    <w:semiHidden/>
    <w:unhideWhenUsed/>
    <w:rsid w:val="00A122DB"/>
    <w:rPr>
      <w:sz w:val="22"/>
      <w:szCs w:val="16"/>
    </w:rPr>
  </w:style>
  <w:style w:type="paragraph" w:styleId="BodyTextIndent3">
    <w:name w:val="Body Text Indent 3"/>
    <w:basedOn w:val="Normal"/>
    <w:link w:val="BodyTextIndent3Char"/>
    <w:uiPriority w:val="99"/>
    <w:semiHidden/>
    <w:unhideWhenUsed/>
    <w:rsid w:val="00A122DB"/>
    <w:pPr>
      <w:spacing w:after="120"/>
      <w:ind w:left="360"/>
    </w:pPr>
    <w:rPr>
      <w:szCs w:val="16"/>
    </w:rPr>
  </w:style>
  <w:style w:type="character" w:customStyle="1" w:styleId="BodyTextIndent3Char">
    <w:name w:val="Body Text Indent 3 Char"/>
    <w:basedOn w:val="DefaultParagraphFont"/>
    <w:link w:val="BodyTextIndent3"/>
    <w:uiPriority w:val="99"/>
    <w:semiHidden/>
    <w:rsid w:val="00A122DB"/>
    <w:rPr>
      <w:szCs w:val="16"/>
    </w:rPr>
  </w:style>
  <w:style w:type="paragraph" w:styleId="CommentText">
    <w:name w:val="annotation text"/>
    <w:basedOn w:val="Normal"/>
    <w:link w:val="CommentTextChar"/>
    <w:uiPriority w:val="99"/>
    <w:semiHidden/>
    <w:unhideWhenUsed/>
    <w:rsid w:val="00A122DB"/>
    <w:pPr>
      <w:spacing w:line="240" w:lineRule="auto"/>
    </w:pPr>
    <w:rPr>
      <w:szCs w:val="20"/>
    </w:rPr>
  </w:style>
  <w:style w:type="character" w:customStyle="1" w:styleId="CommentTextChar">
    <w:name w:val="Comment Text Char"/>
    <w:basedOn w:val="DefaultParagraphFont"/>
    <w:link w:val="CommentText"/>
    <w:uiPriority w:val="99"/>
    <w:semiHidden/>
    <w:rsid w:val="00A122DB"/>
    <w:rPr>
      <w:szCs w:val="20"/>
    </w:rPr>
  </w:style>
  <w:style w:type="paragraph" w:styleId="CommentSubject">
    <w:name w:val="annotation subject"/>
    <w:basedOn w:val="CommentText"/>
    <w:next w:val="CommentText"/>
    <w:link w:val="CommentSubjectChar"/>
    <w:uiPriority w:val="99"/>
    <w:semiHidden/>
    <w:unhideWhenUsed/>
    <w:rsid w:val="00A122DB"/>
    <w:rPr>
      <w:b/>
      <w:bCs/>
    </w:rPr>
  </w:style>
  <w:style w:type="character" w:customStyle="1" w:styleId="CommentSubjectChar">
    <w:name w:val="Comment Subject Char"/>
    <w:basedOn w:val="CommentTextChar"/>
    <w:link w:val="CommentSubject"/>
    <w:uiPriority w:val="99"/>
    <w:semiHidden/>
    <w:rsid w:val="00A122DB"/>
    <w:rPr>
      <w:b/>
      <w:bCs/>
      <w:szCs w:val="20"/>
    </w:rPr>
  </w:style>
  <w:style w:type="paragraph" w:styleId="DocumentMap">
    <w:name w:val="Document Map"/>
    <w:basedOn w:val="Normal"/>
    <w:link w:val="DocumentMapChar"/>
    <w:uiPriority w:val="99"/>
    <w:semiHidden/>
    <w:unhideWhenUsed/>
    <w:rsid w:val="00A122DB"/>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A122DB"/>
    <w:rPr>
      <w:rFonts w:ascii="Segoe UI" w:hAnsi="Segoe UI" w:cs="Segoe UI"/>
      <w:szCs w:val="16"/>
    </w:rPr>
  </w:style>
  <w:style w:type="paragraph" w:styleId="EndnoteText">
    <w:name w:val="endnote text"/>
    <w:basedOn w:val="Normal"/>
    <w:link w:val="EndnoteTextChar"/>
    <w:uiPriority w:val="99"/>
    <w:semiHidden/>
    <w:unhideWhenUsed/>
    <w:rsid w:val="00A122DB"/>
    <w:pPr>
      <w:spacing w:before="0" w:after="0" w:line="240" w:lineRule="auto"/>
    </w:pPr>
    <w:rPr>
      <w:szCs w:val="20"/>
    </w:rPr>
  </w:style>
  <w:style w:type="character" w:customStyle="1" w:styleId="EndnoteTextChar">
    <w:name w:val="Endnote Text Char"/>
    <w:basedOn w:val="DefaultParagraphFont"/>
    <w:link w:val="EndnoteText"/>
    <w:uiPriority w:val="99"/>
    <w:semiHidden/>
    <w:rsid w:val="00A122DB"/>
    <w:rPr>
      <w:szCs w:val="20"/>
    </w:rPr>
  </w:style>
  <w:style w:type="paragraph" w:styleId="EnvelopeReturn">
    <w:name w:val="envelope return"/>
    <w:basedOn w:val="Normal"/>
    <w:uiPriority w:val="99"/>
    <w:semiHidden/>
    <w:unhideWhenUsed/>
    <w:rsid w:val="00A122DB"/>
    <w:pPr>
      <w:spacing w:before="0"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A122DB"/>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A122DB"/>
    <w:rPr>
      <w:szCs w:val="20"/>
    </w:rPr>
  </w:style>
  <w:style w:type="character" w:styleId="HTMLCode">
    <w:name w:val="HTML Code"/>
    <w:basedOn w:val="DefaultParagraphFont"/>
    <w:uiPriority w:val="99"/>
    <w:semiHidden/>
    <w:unhideWhenUsed/>
    <w:rsid w:val="00A122DB"/>
    <w:rPr>
      <w:rFonts w:ascii="Consolas" w:hAnsi="Consolas"/>
      <w:sz w:val="22"/>
      <w:szCs w:val="20"/>
    </w:rPr>
  </w:style>
  <w:style w:type="paragraph" w:styleId="HTMLPreformatted">
    <w:name w:val="HTML Preformatted"/>
    <w:basedOn w:val="Normal"/>
    <w:link w:val="HTMLPreformattedChar"/>
    <w:uiPriority w:val="99"/>
    <w:semiHidden/>
    <w:unhideWhenUsed/>
    <w:rsid w:val="00A122DB"/>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A122DB"/>
    <w:rPr>
      <w:rFonts w:ascii="Consolas" w:hAnsi="Consolas"/>
      <w:szCs w:val="20"/>
    </w:rPr>
  </w:style>
  <w:style w:type="character" w:styleId="HTMLKeyboard">
    <w:name w:val="HTML Keyboard"/>
    <w:basedOn w:val="DefaultParagraphFont"/>
    <w:uiPriority w:val="99"/>
    <w:semiHidden/>
    <w:unhideWhenUsed/>
    <w:rsid w:val="00A122DB"/>
    <w:rPr>
      <w:rFonts w:ascii="Consolas" w:hAnsi="Consolas"/>
      <w:sz w:val="22"/>
      <w:szCs w:val="20"/>
    </w:rPr>
  </w:style>
  <w:style w:type="character" w:styleId="HTMLTypewriter">
    <w:name w:val="HTML Typewriter"/>
    <w:basedOn w:val="DefaultParagraphFont"/>
    <w:uiPriority w:val="99"/>
    <w:semiHidden/>
    <w:unhideWhenUsed/>
    <w:rsid w:val="00A122DB"/>
    <w:rPr>
      <w:rFonts w:ascii="Consolas" w:hAnsi="Consolas"/>
      <w:sz w:val="22"/>
      <w:szCs w:val="20"/>
    </w:rPr>
  </w:style>
  <w:style w:type="paragraph" w:styleId="MacroText">
    <w:name w:val="macro"/>
    <w:link w:val="MacroTextChar"/>
    <w:uiPriority w:val="99"/>
    <w:semiHidden/>
    <w:unhideWhenUsed/>
    <w:rsid w:val="00A122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A122DB"/>
    <w:rPr>
      <w:rFonts w:ascii="Consolas" w:hAnsi="Consolas"/>
      <w:szCs w:val="20"/>
    </w:rPr>
  </w:style>
  <w:style w:type="paragraph" w:styleId="PlainText">
    <w:name w:val="Plain Text"/>
    <w:basedOn w:val="Normal"/>
    <w:link w:val="PlainTextChar"/>
    <w:uiPriority w:val="99"/>
    <w:semiHidden/>
    <w:unhideWhenUsed/>
    <w:rsid w:val="00A122DB"/>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A122DB"/>
    <w:rPr>
      <w:rFonts w:ascii="Consolas" w:hAnsi="Consolas"/>
      <w:szCs w:val="21"/>
    </w:rPr>
  </w:style>
  <w:style w:type="character" w:styleId="PlaceholderText">
    <w:name w:val="Placeholder Text"/>
    <w:basedOn w:val="DefaultParagraphFont"/>
    <w:uiPriority w:val="99"/>
    <w:semiHidden/>
    <w:rsid w:val="00A122DB"/>
    <w:rPr>
      <w:color w:val="595959" w:themeColor="text1" w:themeTint="A6"/>
    </w:rPr>
  </w:style>
  <w:style w:type="character" w:styleId="Hyperlink">
    <w:name w:val="Hyperlink"/>
    <w:basedOn w:val="DefaultParagraphFont"/>
    <w:uiPriority w:val="99"/>
    <w:unhideWhenUsed/>
    <w:rsid w:val="00EF39A5"/>
    <w:rPr>
      <w:color w:val="993E21" w:themeColor="hyperlink"/>
      <w:u w:val="single"/>
    </w:rPr>
  </w:style>
  <w:style w:type="paragraph" w:styleId="TableofFigures">
    <w:name w:val="table of figures"/>
    <w:basedOn w:val="Normal"/>
    <w:next w:val="Normal"/>
    <w:uiPriority w:val="99"/>
    <w:unhideWhenUsed/>
    <w:rsid w:val="00A7564F"/>
    <w:pPr>
      <w:spacing w:after="0"/>
    </w:pPr>
  </w:style>
  <w:style w:type="paragraph" w:styleId="ListParagraph">
    <w:name w:val="List Paragraph"/>
    <w:basedOn w:val="Normal"/>
    <w:uiPriority w:val="34"/>
    <w:semiHidden/>
    <w:qFormat/>
    <w:rsid w:val="00315F3C"/>
    <w:pPr>
      <w:ind w:left="720"/>
      <w:contextualSpacing/>
    </w:pPr>
  </w:style>
  <w:style w:type="character" w:styleId="UnresolvedMention">
    <w:name w:val="Unresolved Mention"/>
    <w:basedOn w:val="DefaultParagraphFont"/>
    <w:uiPriority w:val="99"/>
    <w:semiHidden/>
    <w:unhideWhenUsed/>
    <w:rsid w:val="00F724A0"/>
    <w:rPr>
      <w:color w:val="605E5C"/>
      <w:shd w:val="clear" w:color="auto" w:fill="E1DFDD"/>
    </w:rPr>
  </w:style>
  <w:style w:type="character" w:styleId="FootnoteReference">
    <w:name w:val="footnote reference"/>
    <w:basedOn w:val="DefaultParagraphFont"/>
    <w:uiPriority w:val="99"/>
    <w:semiHidden/>
    <w:unhideWhenUsed/>
    <w:rsid w:val="00103A91"/>
    <w:rPr>
      <w:vertAlign w:val="superscript"/>
    </w:rPr>
  </w:style>
  <w:style w:type="paragraph" w:styleId="NormalWeb">
    <w:name w:val="Normal (Web)"/>
    <w:basedOn w:val="Normal"/>
    <w:uiPriority w:val="99"/>
    <w:semiHidden/>
    <w:unhideWhenUsed/>
    <w:rsid w:val="00D2047D"/>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E938BE"/>
    <w:rPr>
      <w:color w:val="95640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648585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ijircst.org/DOC/13-comparison-in-java-and-python-a-review-paper.pdf" TargetMode="External"/><Relationship Id="rId26" Type="http://schemas.openxmlformats.org/officeDocument/2006/relationships/hyperlink" Target="https://link.springer.com/chapter/10.1007/3-540-46035-7_35" TargetMode="External"/><Relationship Id="rId39" Type="http://schemas.openxmlformats.org/officeDocument/2006/relationships/image" Target="media/image16.png"/><Relationship Id="rId21" Type="http://schemas.openxmlformats.org/officeDocument/2006/relationships/hyperlink" Target="https://docs.oracle.com/javase/8/docs/technotes/guides/security/" TargetMode="Externa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ijrdase.com/ijrdase/wp-content/uploads/2022/03/Comparative-Review-of-JAVA-and-Python.pdf" TargetMode="External"/><Relationship Id="rId29" Type="http://schemas.openxmlformats.org/officeDocument/2006/relationships/image" Target="media/image6.png"/><Relationship Id="rId11" Type="http://schemas.openxmlformats.org/officeDocument/2006/relationships/image" Target="media/image1.jpg"/><Relationship Id="rId24" Type="http://schemas.openxmlformats.org/officeDocument/2006/relationships/hyperlink" Target="https://docs.python.org/3/library/time.html" TargetMode="Externa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 Type="http://schemas.openxmlformats.org/officeDocument/2006/relationships/numbering" Target="numbering.xml"/><Relationship Id="rId15" Type="http://schemas.openxmlformats.org/officeDocument/2006/relationships/hyperlink" Target="https://www.researchgate.net/publication/376500120_Comparative_study_of_Java_and_Python_A_Review" TargetMode="External"/><Relationship Id="rId23" Type="http://schemas.openxmlformats.org/officeDocument/2006/relationships/hyperlink" Target="https://cryptography.io/en/latest/fernet/" TargetMode="Externa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dev.to/jithendrasai_kilaru_1a67a/a-comprehensive-guide-to-aes-encryption-in-python-3i5l" TargetMode="External"/><Relationship Id="rId31" Type="http://schemas.openxmlformats.org/officeDocument/2006/relationships/image" Target="media/image8.png"/><Relationship Id="rId44"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pypi.org/project/AES-Python/" TargetMode="External"/><Relationship Id="rId22" Type="http://schemas.openxmlformats.org/officeDocument/2006/relationships/hyperlink" Target="https://docs.oracle.com/javase/tutorial/java/javaOO/classvars.html"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geeksforgeeks.org/difference-between-procedural-object-oriented-and-functional-programming/" TargetMode="External"/><Relationship Id="rId25" Type="http://schemas.openxmlformats.org/officeDocument/2006/relationships/hyperlink" Target="https://stackoverflow.com/questions/12524994/encrypt-and-decrypt-using-pycrypto-aes-256" TargetMode="External"/><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png"/><Relationship Id="rId20" Type="http://schemas.openxmlformats.org/officeDocument/2006/relationships/hyperlink" Target="https://docs.oracle.com/javase/8/docs/technotes/guides/performance/" TargetMode="External"/><Relationship Id="rId41"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zabel2\AppData\Roaming\Microsoft\Templates\Student%20report%20with%20cover.dotx" TargetMode="External"/></Relationships>
</file>

<file path=word/theme/theme1.xml><?xml version="1.0" encoding="utf-8"?>
<a:theme xmlns:a="http://schemas.openxmlformats.org/drawingml/2006/main" name="Student Report">
  <a:themeElements>
    <a:clrScheme name="Student Report">
      <a:dk1>
        <a:sysClr val="windowText" lastClr="000000"/>
      </a:dk1>
      <a:lt1>
        <a:sysClr val="window" lastClr="FFFFFF"/>
      </a:lt1>
      <a:dk2>
        <a:srgbClr val="4D322D"/>
      </a:dk2>
      <a:lt2>
        <a:srgbClr val="EFF4EC"/>
      </a:lt2>
      <a:accent1>
        <a:srgbClr val="3F251D"/>
      </a:accent1>
      <a:accent2>
        <a:srgbClr val="76A35D"/>
      </a:accent2>
      <a:accent3>
        <a:srgbClr val="CD532D"/>
      </a:accent3>
      <a:accent4>
        <a:srgbClr val="C78600"/>
      </a:accent4>
      <a:accent5>
        <a:srgbClr val="864F3D"/>
      </a:accent5>
      <a:accent6>
        <a:srgbClr val="5F7791"/>
      </a:accent6>
      <a:hlink>
        <a:srgbClr val="993E21"/>
      </a:hlink>
      <a:folHlink>
        <a:srgbClr val="956400"/>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841FB8A20D8664E8DC4FFA95B22259D" ma:contentTypeVersion="8" ma:contentTypeDescription="Create a new document." ma:contentTypeScope="" ma:versionID="95b9fc49960c38544c8ab48ce98f9517">
  <xsd:schema xmlns:xsd="http://www.w3.org/2001/XMLSchema" xmlns:xs="http://www.w3.org/2001/XMLSchema" xmlns:p="http://schemas.microsoft.com/office/2006/metadata/properties" xmlns:ns3="037dbc70-87fc-48c9-b303-505dabcccc13" targetNamespace="http://schemas.microsoft.com/office/2006/metadata/properties" ma:root="true" ma:fieldsID="85ee4a386881b1e2c71dac357925ce68" ns3:_="">
    <xsd:import namespace="037dbc70-87fc-48c9-b303-505dabcccc1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7dbc70-87fc-48c9-b303-505dabcccc1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527FCE-AF2C-447D-A035-4D4B48EAE322}">
  <ds:schemaRefs>
    <ds:schemaRef ds:uri="http://schemas.microsoft.com/sharepoint/v3/contenttype/forms"/>
  </ds:schemaRefs>
</ds:datastoreItem>
</file>

<file path=customXml/itemProps2.xml><?xml version="1.0" encoding="utf-8"?>
<ds:datastoreItem xmlns:ds="http://schemas.openxmlformats.org/officeDocument/2006/customXml" ds:itemID="{46FF8B94-B536-42F6-A276-7735EF73EF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7dbc70-87fc-48c9-b303-505dabcccc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8CC32F2-C37C-4C6A-846A-F7304A52A07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ACCD806-20F5-4C82-B5FF-CCE936009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 report with cover.dotx</Template>
  <TotalTime>203</TotalTime>
  <Pages>32</Pages>
  <Words>3195</Words>
  <Characters>18213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jezabel2</dc:creator>
  <cp:keywords/>
  <cp:lastModifiedBy>Ghorbani, Payman</cp:lastModifiedBy>
  <cp:revision>112</cp:revision>
  <dcterms:created xsi:type="dcterms:W3CDTF">2025-10-18T13:47:00Z</dcterms:created>
  <dcterms:modified xsi:type="dcterms:W3CDTF">2025-10-18T17:11:00Z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0x010100D841FB8A20D8664E8DC4FFA95B22259D</vt:lpwstr>
  </property>
</Properties>
</file>